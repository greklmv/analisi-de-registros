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47C3" w14:textId="77777777" w:rsidR="00D95D39" w:rsidRDefault="00D95D39" w:rsidP="00D95D39">
      <w:pPr>
        <w:spacing w:after="0" w:line="240" w:lineRule="auto"/>
        <w:rPr>
          <w:rFonts w:ascii="Arial" w:eastAsia="Times New Roman" w:hAnsi="Arial" w:cs="Arial"/>
          <w:bCs/>
          <w:sz w:val="20"/>
          <w:szCs w:val="20"/>
          <w:lang w:val="ca-ES" w:eastAsia="ca-ES"/>
        </w:rPr>
      </w:pPr>
    </w:p>
    <w:p w14:paraId="5CE6D6A2" w14:textId="77777777" w:rsidR="00D95D39" w:rsidRDefault="00D95D39" w:rsidP="00D95D39">
      <w:pPr>
        <w:spacing w:after="0" w:line="240" w:lineRule="auto"/>
        <w:rPr>
          <w:rFonts w:ascii="Arial" w:eastAsia="Times New Roman" w:hAnsi="Arial" w:cs="Arial"/>
          <w:bCs/>
          <w:sz w:val="20"/>
          <w:szCs w:val="20"/>
          <w:lang w:val="ca-ES" w:eastAsia="ca-ES"/>
        </w:rPr>
      </w:pPr>
    </w:p>
    <w:p w14:paraId="1EC4FA0B" w14:textId="77777777" w:rsidR="00D95D39" w:rsidRDefault="00D95D39" w:rsidP="00D95D39">
      <w:pPr>
        <w:spacing w:after="0" w:line="240" w:lineRule="auto"/>
        <w:rPr>
          <w:rFonts w:ascii="Arial" w:eastAsia="Times New Roman" w:hAnsi="Arial" w:cs="Arial"/>
          <w:bCs/>
          <w:sz w:val="20"/>
          <w:szCs w:val="20"/>
          <w:lang w:val="ca-ES" w:eastAsia="ca-ES"/>
        </w:rPr>
      </w:pPr>
    </w:p>
    <w:tbl>
      <w:tblPr>
        <w:tblW w:w="850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05"/>
      </w:tblGrid>
      <w:tr w:rsidR="002158D5" w:rsidRPr="002158D5" w14:paraId="2C440CF1" w14:textId="77777777" w:rsidTr="5526AA50">
        <w:trPr>
          <w:trHeight w:val="397"/>
        </w:trPr>
        <w:tc>
          <w:tcPr>
            <w:tcW w:w="8505" w:type="dxa"/>
            <w:noWrap/>
            <w:vAlign w:val="center"/>
            <w:hideMark/>
          </w:tcPr>
          <w:p w14:paraId="05B92EC6" w14:textId="77777777" w:rsidR="002158D5" w:rsidRPr="00EA5C6E" w:rsidRDefault="008554F4" w:rsidP="004448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eastAsia="es-ES"/>
              </w:rPr>
            </w:pPr>
            <w:r w:rsidRPr="00EA5C6E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eastAsia="es-ES"/>
              </w:rPr>
              <w:t>ANÀLISI</w:t>
            </w:r>
            <w:r w:rsidR="002158D5" w:rsidRPr="00EA5C6E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eastAsia="es-ES"/>
              </w:rPr>
              <w:t xml:space="preserve"> DE LES DADES EXTRETES DEL REGISTRE </w:t>
            </w:r>
            <w:r w:rsidR="00AE23A4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eastAsia="es-ES"/>
              </w:rPr>
              <w:t xml:space="preserve">JURÍDIC </w:t>
            </w:r>
            <w:r w:rsidR="002158D5" w:rsidRPr="00EA5C6E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eastAsia="es-ES"/>
              </w:rPr>
              <w:t>DEL TREN</w:t>
            </w:r>
          </w:p>
        </w:tc>
      </w:tr>
      <w:tr w:rsidR="002E25CE" w:rsidRPr="002158D5" w14:paraId="2E9A65E3" w14:textId="77777777" w:rsidTr="5526AA50">
        <w:trPr>
          <w:trHeight w:val="690"/>
        </w:trPr>
        <w:tc>
          <w:tcPr>
            <w:tcW w:w="8505" w:type="dxa"/>
            <w:noWrap/>
            <w:vAlign w:val="bottom"/>
            <w:hideMark/>
          </w:tcPr>
          <w:p w14:paraId="49B13711" w14:textId="77777777" w:rsidR="002E25CE" w:rsidRPr="002158D5" w:rsidRDefault="002E25CE" w:rsidP="00215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ca-ES" w:eastAsia="es-ES"/>
              </w:rPr>
            </w:pPr>
          </w:p>
        </w:tc>
      </w:tr>
      <w:tr w:rsidR="002E25CE" w:rsidRPr="002158D5" w14:paraId="5C878FE8" w14:textId="77777777" w:rsidTr="5526AA50">
        <w:trPr>
          <w:trHeight w:val="397"/>
        </w:trPr>
        <w:tc>
          <w:tcPr>
            <w:tcW w:w="8505" w:type="dxa"/>
            <w:noWrap/>
            <w:vAlign w:val="center"/>
            <w:hideMark/>
          </w:tcPr>
          <w:p w14:paraId="74437FB7" w14:textId="34171E94" w:rsidR="002E25CE" w:rsidRPr="00CD7FA1" w:rsidRDefault="002E25CE" w:rsidP="00AC14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</w:pPr>
            <w:r w:rsidRPr="0900C235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MOTIU:</w:t>
            </w:r>
            <w:r w:rsidR="00573846" w:rsidRPr="0900C235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 xml:space="preserve"> </w:t>
            </w:r>
            <w:r w:rsidR="006A0557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D079 no s’estaciona correctament a VD via 1</w:t>
            </w:r>
          </w:p>
        </w:tc>
      </w:tr>
      <w:tr w:rsidR="002E25CE" w:rsidRPr="002158D5" w14:paraId="7AC28DB0" w14:textId="77777777" w:rsidTr="5526AA50">
        <w:trPr>
          <w:trHeight w:val="397"/>
        </w:trPr>
        <w:tc>
          <w:tcPr>
            <w:tcW w:w="8505" w:type="dxa"/>
            <w:noWrap/>
            <w:vAlign w:val="center"/>
            <w:hideMark/>
          </w:tcPr>
          <w:p w14:paraId="57A89E02" w14:textId="69C419ED" w:rsidR="002E25CE" w:rsidRPr="002158D5" w:rsidRDefault="002E25CE" w:rsidP="0900C23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</w:pPr>
            <w:r w:rsidRPr="29495F79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LLOC</w:t>
            </w:r>
            <w:r w:rsidR="00641934" w:rsidRPr="29495F79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:</w:t>
            </w:r>
            <w:r w:rsidR="1AF6592B" w:rsidRPr="29495F79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 xml:space="preserve"> </w:t>
            </w:r>
            <w:r w:rsidR="006A0557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Valldoreix via 1</w:t>
            </w:r>
          </w:p>
        </w:tc>
      </w:tr>
      <w:tr w:rsidR="002E25CE" w:rsidRPr="002158D5" w14:paraId="05AB2C29" w14:textId="77777777" w:rsidTr="5526AA50">
        <w:trPr>
          <w:trHeight w:val="397"/>
        </w:trPr>
        <w:tc>
          <w:tcPr>
            <w:tcW w:w="8505" w:type="dxa"/>
            <w:noWrap/>
            <w:vAlign w:val="center"/>
            <w:hideMark/>
          </w:tcPr>
          <w:p w14:paraId="14C28669" w14:textId="680721D9" w:rsidR="002E25CE" w:rsidRPr="002158D5" w:rsidRDefault="002E25CE" w:rsidP="29495F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</w:pPr>
            <w:r w:rsidRPr="29495F79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DATA:</w:t>
            </w:r>
            <w:r w:rsidR="44493864" w:rsidRPr="29495F79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 xml:space="preserve"> </w:t>
            </w:r>
            <w:r w:rsidR="006A0557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21/11/2025</w:t>
            </w:r>
          </w:p>
        </w:tc>
      </w:tr>
      <w:tr w:rsidR="002E25CE" w:rsidRPr="002158D5" w14:paraId="640A7080" w14:textId="77777777" w:rsidTr="5526AA50">
        <w:trPr>
          <w:trHeight w:val="397"/>
        </w:trPr>
        <w:tc>
          <w:tcPr>
            <w:tcW w:w="8505" w:type="dxa"/>
            <w:noWrap/>
            <w:vAlign w:val="center"/>
            <w:hideMark/>
          </w:tcPr>
          <w:p w14:paraId="12C9D559" w14:textId="07CF5096" w:rsidR="00C87564" w:rsidRPr="00B26A7C" w:rsidRDefault="002E25CE" w:rsidP="00AC14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</w:pPr>
            <w:r w:rsidRPr="29495F79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HORA:</w:t>
            </w:r>
            <w:r w:rsidR="00144153" w:rsidRPr="29495F79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 xml:space="preserve"> </w:t>
            </w:r>
            <w:r w:rsidR="006A0557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19:46</w:t>
            </w:r>
          </w:p>
        </w:tc>
      </w:tr>
      <w:tr w:rsidR="002E25CE" w:rsidRPr="002158D5" w14:paraId="0B35AC18" w14:textId="77777777" w:rsidTr="5526AA50">
        <w:trPr>
          <w:trHeight w:val="397"/>
        </w:trPr>
        <w:tc>
          <w:tcPr>
            <w:tcW w:w="8505" w:type="dxa"/>
            <w:noWrap/>
            <w:vAlign w:val="center"/>
            <w:hideMark/>
          </w:tcPr>
          <w:p w14:paraId="7F8ACF0A" w14:textId="15F667C5" w:rsidR="002E25CE" w:rsidRPr="002158D5" w:rsidRDefault="002E25CE" w:rsidP="29495F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</w:pPr>
            <w:r w:rsidRPr="29495F79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TREN:</w:t>
            </w:r>
            <w:r w:rsidR="00AC1445" w:rsidRPr="29495F79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 xml:space="preserve"> </w:t>
            </w:r>
            <w:r w:rsidR="006A0557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D079</w:t>
            </w:r>
          </w:p>
        </w:tc>
      </w:tr>
      <w:tr w:rsidR="002E25CE" w:rsidRPr="002158D5" w14:paraId="1EF19A9C" w14:textId="77777777" w:rsidTr="5526AA50">
        <w:trPr>
          <w:trHeight w:val="397"/>
        </w:trPr>
        <w:tc>
          <w:tcPr>
            <w:tcW w:w="8505" w:type="dxa"/>
            <w:noWrap/>
            <w:vAlign w:val="center"/>
            <w:hideMark/>
          </w:tcPr>
          <w:p w14:paraId="2517D921" w14:textId="6C349AE9" w:rsidR="002E25CE" w:rsidRPr="002158D5" w:rsidRDefault="00F700EA" w:rsidP="29495F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</w:pPr>
            <w:r w:rsidRPr="5526AA50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UT</w:t>
            </w:r>
            <w:r w:rsidR="002E25CE" w:rsidRPr="5526AA50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:</w:t>
            </w:r>
            <w:r w:rsidR="00951431" w:rsidRPr="5526AA50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 xml:space="preserve"> </w:t>
            </w:r>
            <w:r w:rsidR="4CF7C773" w:rsidRPr="5526AA50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1</w:t>
            </w:r>
            <w:r w:rsidR="006A0557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12.17</w:t>
            </w:r>
          </w:p>
        </w:tc>
      </w:tr>
      <w:tr w:rsidR="002E25CE" w:rsidRPr="002158D5" w14:paraId="66A00266" w14:textId="77777777" w:rsidTr="5526AA50">
        <w:trPr>
          <w:trHeight w:val="510"/>
        </w:trPr>
        <w:tc>
          <w:tcPr>
            <w:tcW w:w="8505" w:type="dxa"/>
            <w:noWrap/>
            <w:vAlign w:val="center"/>
            <w:hideMark/>
          </w:tcPr>
          <w:p w14:paraId="35C5216C" w14:textId="56389E7D" w:rsidR="00144153" w:rsidRPr="00144153" w:rsidRDefault="00F700EA" w:rsidP="00DF20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</w:pPr>
            <w:r w:rsidRPr="5526AA50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AGENT DE CONDUCCIÓ</w:t>
            </w:r>
            <w:r w:rsidR="002E25CE" w:rsidRPr="5526AA50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:</w:t>
            </w:r>
            <w:r w:rsidR="009673C4" w:rsidRPr="5526AA50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 xml:space="preserve"> </w:t>
            </w:r>
            <w:r w:rsidR="00CA40EE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Hector Gonzalo Garcia</w:t>
            </w:r>
          </w:p>
        </w:tc>
      </w:tr>
    </w:tbl>
    <w:p w14:paraId="2388FEEA" w14:textId="77777777" w:rsidR="00410A4E" w:rsidRDefault="00410A4E" w:rsidP="00410A4E">
      <w:pPr>
        <w:spacing w:after="0" w:line="240" w:lineRule="auto"/>
        <w:rPr>
          <w:rFonts w:ascii="Arial" w:eastAsia="Times New Roman" w:hAnsi="Arial" w:cs="Arial"/>
          <w:bCs/>
          <w:sz w:val="20"/>
          <w:szCs w:val="20"/>
          <w:lang w:val="ca-ES" w:eastAsia="ca-ES"/>
        </w:rPr>
      </w:pPr>
    </w:p>
    <w:tbl>
      <w:tblPr>
        <w:tblW w:w="85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0"/>
        <w:gridCol w:w="1420"/>
        <w:gridCol w:w="1204"/>
        <w:gridCol w:w="992"/>
        <w:gridCol w:w="992"/>
        <w:gridCol w:w="3047"/>
      </w:tblGrid>
      <w:tr w:rsidR="00410A4E" w:rsidRPr="002158D5" w14:paraId="3DA1A25B" w14:textId="77777777" w:rsidTr="6E6E947A">
        <w:trPr>
          <w:trHeight w:val="765"/>
          <w:jc w:val="center"/>
        </w:trPr>
        <w:tc>
          <w:tcPr>
            <w:tcW w:w="920" w:type="dxa"/>
            <w:noWrap/>
            <w:vAlign w:val="center"/>
            <w:hideMark/>
          </w:tcPr>
          <w:p w14:paraId="59A81426" w14:textId="77777777" w:rsidR="00410A4E" w:rsidRPr="00410A4E" w:rsidRDefault="00410A4E" w:rsidP="00410A4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 w:rsidRPr="00410A4E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Hora</w:t>
            </w:r>
          </w:p>
        </w:tc>
        <w:tc>
          <w:tcPr>
            <w:tcW w:w="1420" w:type="dxa"/>
            <w:vAlign w:val="center"/>
            <w:hideMark/>
          </w:tcPr>
          <w:p w14:paraId="2019D80A" w14:textId="77777777" w:rsidR="00410A4E" w:rsidRPr="002B7D2F" w:rsidRDefault="00410A4E" w:rsidP="007E01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 w:rsidRPr="002B7D2F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 xml:space="preserve">Indicació de la </w:t>
            </w:r>
            <w:r w:rsidR="007E0149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 xml:space="preserve">UT / </w:t>
            </w:r>
            <w:r w:rsidRPr="002B7D2F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locomotora</w:t>
            </w:r>
            <w:r w:rsidR="00146748" w:rsidRPr="002B7D2F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 xml:space="preserve"> </w:t>
            </w:r>
            <w:r w:rsidRPr="002B7D2F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en m</w:t>
            </w:r>
            <w:r w:rsidR="007D0BE0" w:rsidRPr="002B7D2F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 xml:space="preserve"> / </w:t>
            </w:r>
            <w:r w:rsidR="007E0149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d</w:t>
            </w:r>
            <w:r w:rsidR="007D0BE0" w:rsidRPr="002B7D2F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m</w:t>
            </w:r>
          </w:p>
        </w:tc>
        <w:tc>
          <w:tcPr>
            <w:tcW w:w="1204" w:type="dxa"/>
            <w:vAlign w:val="center"/>
            <w:hideMark/>
          </w:tcPr>
          <w:p w14:paraId="1A81B022" w14:textId="77777777" w:rsidR="00410A4E" w:rsidRPr="00410A4E" w:rsidRDefault="00410A4E" w:rsidP="00917E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 w:rsidRPr="00410A4E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Distància</w:t>
            </w: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 xml:space="preserve"> </w:t>
            </w:r>
            <w:r w:rsidR="00917EBB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 xml:space="preserve">recorreguda </w:t>
            </w:r>
            <w:r w:rsidRPr="00410A4E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en metres</w:t>
            </w:r>
          </w:p>
        </w:tc>
        <w:tc>
          <w:tcPr>
            <w:tcW w:w="992" w:type="dxa"/>
            <w:vAlign w:val="center"/>
          </w:tcPr>
          <w:p w14:paraId="7C4EBA2D" w14:textId="77777777" w:rsidR="00410A4E" w:rsidRPr="00410A4E" w:rsidRDefault="002F16EE" w:rsidP="00410A4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Velocitat  real del tren</w:t>
            </w:r>
            <w:r w:rsidR="000A39A2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 xml:space="preserve"> en km/h</w:t>
            </w:r>
          </w:p>
        </w:tc>
        <w:tc>
          <w:tcPr>
            <w:tcW w:w="992" w:type="dxa"/>
            <w:vAlign w:val="center"/>
            <w:hideMark/>
          </w:tcPr>
          <w:p w14:paraId="73494888" w14:textId="77777777" w:rsidR="00410A4E" w:rsidRPr="00410A4E" w:rsidRDefault="00410A4E" w:rsidP="00410A4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 w:rsidRPr="00410A4E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 xml:space="preserve">Velocitat </w:t>
            </w:r>
            <w:r w:rsidR="002F16EE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de consigna</w:t>
            </w:r>
            <w:r w:rsidR="007D38F8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 xml:space="preserve"> </w:t>
            </w:r>
            <w:r w:rsidRPr="00410A4E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en km/h</w:t>
            </w:r>
          </w:p>
        </w:tc>
        <w:tc>
          <w:tcPr>
            <w:tcW w:w="3047" w:type="dxa"/>
            <w:vAlign w:val="center"/>
            <w:hideMark/>
          </w:tcPr>
          <w:p w14:paraId="5D7070BB" w14:textId="77777777" w:rsidR="00410A4E" w:rsidRPr="00410A4E" w:rsidRDefault="00410A4E" w:rsidP="00410A4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 w:rsidRPr="00410A4E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Observacions</w:t>
            </w:r>
          </w:p>
        </w:tc>
      </w:tr>
      <w:tr w:rsidR="00C9622B" w:rsidRPr="002158D5" w14:paraId="1DABBF27" w14:textId="77777777" w:rsidTr="6E6E947A">
        <w:trPr>
          <w:trHeight w:val="765"/>
          <w:jc w:val="center"/>
        </w:trPr>
        <w:tc>
          <w:tcPr>
            <w:tcW w:w="920" w:type="dxa"/>
            <w:noWrap/>
            <w:vAlign w:val="center"/>
          </w:tcPr>
          <w:p w14:paraId="7CDE5086" w14:textId="6AEC92DC" w:rsidR="00C9622B" w:rsidRDefault="00CA40EE" w:rsidP="00AC14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19:44:57</w:t>
            </w:r>
          </w:p>
        </w:tc>
        <w:tc>
          <w:tcPr>
            <w:tcW w:w="1420" w:type="dxa"/>
            <w:vAlign w:val="center"/>
          </w:tcPr>
          <w:p w14:paraId="77C43237" w14:textId="55BF620E" w:rsidR="00C9622B" w:rsidRDefault="00CA40EE" w:rsidP="007E01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245804</w:t>
            </w:r>
          </w:p>
        </w:tc>
        <w:tc>
          <w:tcPr>
            <w:tcW w:w="1204" w:type="dxa"/>
            <w:vAlign w:val="center"/>
          </w:tcPr>
          <w:p w14:paraId="3CC76CD4" w14:textId="4F8C14C7" w:rsidR="00C9622B" w:rsidRPr="00410A4E" w:rsidRDefault="38330164" w:rsidP="00917E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 w:rsidRPr="5526AA50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0</w:t>
            </w:r>
          </w:p>
        </w:tc>
        <w:tc>
          <w:tcPr>
            <w:tcW w:w="992" w:type="dxa"/>
            <w:vAlign w:val="center"/>
          </w:tcPr>
          <w:p w14:paraId="49A6DCCD" w14:textId="4510A087" w:rsidR="00C9622B" w:rsidRDefault="38330164" w:rsidP="00410A4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 w:rsidRPr="5526AA50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0</w:t>
            </w:r>
          </w:p>
        </w:tc>
        <w:tc>
          <w:tcPr>
            <w:tcW w:w="992" w:type="dxa"/>
            <w:vAlign w:val="center"/>
          </w:tcPr>
          <w:p w14:paraId="217191DF" w14:textId="7C7040EF" w:rsidR="00C9622B" w:rsidRDefault="003C0912" w:rsidP="00410A4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60</w:t>
            </w:r>
          </w:p>
        </w:tc>
        <w:tc>
          <w:tcPr>
            <w:tcW w:w="3047" w:type="dxa"/>
            <w:vAlign w:val="center"/>
          </w:tcPr>
          <w:p w14:paraId="1CF5D2FC" w14:textId="38DB6C30" w:rsidR="005F2773" w:rsidRPr="00B839FE" w:rsidRDefault="38330164" w:rsidP="009E22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 w:rsidRPr="5526AA50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 xml:space="preserve">Inici moviment des de via 1 de </w:t>
            </w:r>
            <w:r w:rsidR="003C0912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VD</w:t>
            </w:r>
          </w:p>
        </w:tc>
      </w:tr>
      <w:tr w:rsidR="00F11D66" w:rsidRPr="002158D5" w14:paraId="5C652403" w14:textId="77777777" w:rsidTr="6E6E947A">
        <w:trPr>
          <w:trHeight w:val="765"/>
          <w:jc w:val="center"/>
        </w:trPr>
        <w:tc>
          <w:tcPr>
            <w:tcW w:w="920" w:type="dxa"/>
            <w:noWrap/>
            <w:vAlign w:val="center"/>
          </w:tcPr>
          <w:p w14:paraId="18D30C9D" w14:textId="7637DEA3" w:rsidR="00F11D66" w:rsidRDefault="003C0912" w:rsidP="00AC14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19:45:29</w:t>
            </w:r>
          </w:p>
        </w:tc>
        <w:tc>
          <w:tcPr>
            <w:tcW w:w="1420" w:type="dxa"/>
            <w:vAlign w:val="center"/>
          </w:tcPr>
          <w:p w14:paraId="7397AE1C" w14:textId="66BDE9B1" w:rsidR="00F11D66" w:rsidRDefault="00A22EC1" w:rsidP="007E01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246241</w:t>
            </w:r>
          </w:p>
        </w:tc>
        <w:tc>
          <w:tcPr>
            <w:tcW w:w="1204" w:type="dxa"/>
            <w:vAlign w:val="center"/>
          </w:tcPr>
          <w:p w14:paraId="1CFF6887" w14:textId="37DF4D38" w:rsidR="00F11D66" w:rsidRDefault="005A1ABF" w:rsidP="00917E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450</w:t>
            </w:r>
          </w:p>
        </w:tc>
        <w:tc>
          <w:tcPr>
            <w:tcW w:w="992" w:type="dxa"/>
            <w:vAlign w:val="center"/>
          </w:tcPr>
          <w:p w14:paraId="0D59BC5E" w14:textId="77EABEE0" w:rsidR="00F11D66" w:rsidRDefault="005A1ABF" w:rsidP="00410A4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88</w:t>
            </w:r>
          </w:p>
        </w:tc>
        <w:tc>
          <w:tcPr>
            <w:tcW w:w="992" w:type="dxa"/>
            <w:vAlign w:val="center"/>
          </w:tcPr>
          <w:p w14:paraId="469C13E7" w14:textId="0BEBFE73" w:rsidR="00F11D66" w:rsidRDefault="005A1ABF" w:rsidP="00410A4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90</w:t>
            </w:r>
          </w:p>
        </w:tc>
        <w:tc>
          <w:tcPr>
            <w:tcW w:w="3047" w:type="dxa"/>
            <w:vAlign w:val="center"/>
          </w:tcPr>
          <w:p w14:paraId="6CB44FC5" w14:textId="230D49DB" w:rsidR="00F11D66" w:rsidRDefault="7253A923" w:rsidP="009E22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 w:rsidRPr="5526AA50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 xml:space="preserve">Arriba a velocitat de </w:t>
            </w:r>
            <w:r w:rsidR="005A1ABF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88</w:t>
            </w:r>
            <w:r w:rsidRPr="5526AA50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 xml:space="preserve"> km/h</w:t>
            </w:r>
          </w:p>
        </w:tc>
      </w:tr>
      <w:tr w:rsidR="00CC6344" w:rsidRPr="002158D5" w14:paraId="1B464F2A" w14:textId="77777777" w:rsidTr="6E6E947A">
        <w:trPr>
          <w:trHeight w:val="765"/>
          <w:jc w:val="center"/>
        </w:trPr>
        <w:tc>
          <w:tcPr>
            <w:tcW w:w="920" w:type="dxa"/>
            <w:noWrap/>
            <w:vAlign w:val="center"/>
          </w:tcPr>
          <w:p w14:paraId="193BD48E" w14:textId="66111E8E" w:rsidR="5E45FC5A" w:rsidRDefault="00687A55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19:46:08</w:t>
            </w:r>
          </w:p>
        </w:tc>
        <w:tc>
          <w:tcPr>
            <w:tcW w:w="1420" w:type="dxa"/>
            <w:vAlign w:val="center"/>
          </w:tcPr>
          <w:p w14:paraId="1DD8C644" w14:textId="5909A418" w:rsidR="5E45FC5A" w:rsidRDefault="00687A55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246929</w:t>
            </w:r>
          </w:p>
        </w:tc>
        <w:tc>
          <w:tcPr>
            <w:tcW w:w="1204" w:type="dxa"/>
            <w:vAlign w:val="center"/>
          </w:tcPr>
          <w:p w14:paraId="7198D691" w14:textId="784E4D61" w:rsidR="4EDADBDB" w:rsidRDefault="00DF629A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1125</w:t>
            </w:r>
          </w:p>
        </w:tc>
        <w:tc>
          <w:tcPr>
            <w:tcW w:w="992" w:type="dxa"/>
            <w:vAlign w:val="center"/>
          </w:tcPr>
          <w:p w14:paraId="1E421CF0" w14:textId="225ECDE2" w:rsidR="5E45FC5A" w:rsidRDefault="00DF629A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88</w:t>
            </w:r>
          </w:p>
        </w:tc>
        <w:tc>
          <w:tcPr>
            <w:tcW w:w="992" w:type="dxa"/>
            <w:vAlign w:val="center"/>
          </w:tcPr>
          <w:p w14:paraId="0B14B611" w14:textId="2F621720" w:rsidR="5E45FC5A" w:rsidRDefault="00C00B46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53</w:t>
            </w:r>
          </w:p>
        </w:tc>
        <w:tc>
          <w:tcPr>
            <w:tcW w:w="3047" w:type="dxa"/>
            <w:vAlign w:val="center"/>
          </w:tcPr>
          <w:p w14:paraId="4DFAF0EA" w14:textId="4B7D23B2" w:rsidR="5E45FC5A" w:rsidRDefault="5E45FC5A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 w:rsidRPr="5526AA50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 xml:space="preserve">Circulant en ATP, </w:t>
            </w:r>
            <w:r w:rsidR="00C00B46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comença la frenada</w:t>
            </w:r>
            <w:r w:rsidRPr="5526AA50"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.</w:t>
            </w:r>
          </w:p>
        </w:tc>
      </w:tr>
      <w:tr w:rsidR="00C9622B" w:rsidRPr="002158D5" w14:paraId="6E1010D2" w14:textId="77777777" w:rsidTr="6E6E947A">
        <w:trPr>
          <w:trHeight w:val="765"/>
          <w:jc w:val="center"/>
        </w:trPr>
        <w:tc>
          <w:tcPr>
            <w:tcW w:w="920" w:type="dxa"/>
            <w:noWrap/>
            <w:vAlign w:val="center"/>
          </w:tcPr>
          <w:p w14:paraId="6FE2A1F0" w14:textId="7929A9E8" w:rsidR="5526AA50" w:rsidRDefault="00C00B46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19:46:08</w:t>
            </w:r>
          </w:p>
        </w:tc>
        <w:tc>
          <w:tcPr>
            <w:tcW w:w="1420" w:type="dxa"/>
            <w:vAlign w:val="center"/>
          </w:tcPr>
          <w:p w14:paraId="4F825996" w14:textId="2FF8E4F9" w:rsidR="5526AA50" w:rsidRDefault="00C00B46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247480</w:t>
            </w:r>
          </w:p>
        </w:tc>
        <w:tc>
          <w:tcPr>
            <w:tcW w:w="1204" w:type="dxa"/>
            <w:vAlign w:val="center"/>
          </w:tcPr>
          <w:p w14:paraId="43AA191E" w14:textId="77777777" w:rsidR="1B591442" w:rsidRDefault="00335679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1676</w:t>
            </w:r>
          </w:p>
          <w:p w14:paraId="5F708F67" w14:textId="4B03FCF8" w:rsidR="00335679" w:rsidRDefault="00335679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992" w:type="dxa"/>
            <w:vAlign w:val="center"/>
          </w:tcPr>
          <w:p w14:paraId="0021BD85" w14:textId="711C5DC0" w:rsidR="5526AA50" w:rsidRDefault="00CA4CDF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0</w:t>
            </w:r>
          </w:p>
        </w:tc>
        <w:tc>
          <w:tcPr>
            <w:tcW w:w="992" w:type="dxa"/>
            <w:vAlign w:val="center"/>
          </w:tcPr>
          <w:p w14:paraId="32BF766B" w14:textId="4FB7F651" w:rsidR="5526AA50" w:rsidRDefault="00CA4CDF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0</w:t>
            </w:r>
          </w:p>
        </w:tc>
        <w:tc>
          <w:tcPr>
            <w:tcW w:w="3047" w:type="dxa"/>
            <w:vAlign w:val="center"/>
          </w:tcPr>
          <w:p w14:paraId="6F7E1544" w14:textId="6D5A3686" w:rsidR="5526AA50" w:rsidRDefault="00CA4CDF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  <w:t>Unitat arriba a velocitat 0</w:t>
            </w:r>
          </w:p>
        </w:tc>
      </w:tr>
      <w:tr w:rsidR="00B02BA4" w:rsidRPr="002158D5" w14:paraId="4B567B1D" w14:textId="77777777" w:rsidTr="6E6E947A">
        <w:trPr>
          <w:trHeight w:val="765"/>
          <w:jc w:val="center"/>
        </w:trPr>
        <w:tc>
          <w:tcPr>
            <w:tcW w:w="920" w:type="dxa"/>
            <w:noWrap/>
            <w:vAlign w:val="center"/>
          </w:tcPr>
          <w:p w14:paraId="284D1FEB" w14:textId="19B8C493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1420" w:type="dxa"/>
            <w:vAlign w:val="center"/>
          </w:tcPr>
          <w:p w14:paraId="64D8C5E8" w14:textId="4BB3C4C8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1204" w:type="dxa"/>
            <w:vAlign w:val="center"/>
          </w:tcPr>
          <w:p w14:paraId="385F48DD" w14:textId="3891C809" w:rsidR="2B0BDC1F" w:rsidRDefault="2B0BDC1F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992" w:type="dxa"/>
            <w:vAlign w:val="center"/>
          </w:tcPr>
          <w:p w14:paraId="792E4E0B" w14:textId="1BD43F6C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992" w:type="dxa"/>
            <w:vAlign w:val="center"/>
          </w:tcPr>
          <w:p w14:paraId="6E003651" w14:textId="5F88BD55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3047" w:type="dxa"/>
            <w:vAlign w:val="center"/>
          </w:tcPr>
          <w:p w14:paraId="6659F67D" w14:textId="6F926DBC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</w:tr>
      <w:tr w:rsidR="005D0B76" w:rsidRPr="002158D5" w14:paraId="2BB76DBE" w14:textId="77777777" w:rsidTr="6E6E947A">
        <w:trPr>
          <w:trHeight w:val="765"/>
          <w:jc w:val="center"/>
        </w:trPr>
        <w:tc>
          <w:tcPr>
            <w:tcW w:w="920" w:type="dxa"/>
            <w:noWrap/>
            <w:vAlign w:val="center"/>
          </w:tcPr>
          <w:p w14:paraId="30D021D9" w14:textId="3A0F7F9E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1420" w:type="dxa"/>
            <w:vAlign w:val="center"/>
          </w:tcPr>
          <w:p w14:paraId="509E7744" w14:textId="11CE7FF4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1204" w:type="dxa"/>
            <w:vAlign w:val="center"/>
          </w:tcPr>
          <w:p w14:paraId="25160BF1" w14:textId="49C47BCF" w:rsidR="4E61AF8F" w:rsidRDefault="4E61AF8F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992" w:type="dxa"/>
            <w:vAlign w:val="center"/>
          </w:tcPr>
          <w:p w14:paraId="13DFA350" w14:textId="2597C099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992" w:type="dxa"/>
            <w:vAlign w:val="center"/>
          </w:tcPr>
          <w:p w14:paraId="1F78F1B8" w14:textId="651D06B8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3047" w:type="dxa"/>
            <w:vAlign w:val="center"/>
          </w:tcPr>
          <w:p w14:paraId="202695BB" w14:textId="36BBFE71" w:rsidR="1F28F17E" w:rsidRDefault="1F28F17E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</w:tr>
      <w:tr w:rsidR="000B6B11" w:rsidRPr="002158D5" w14:paraId="79AE5E31" w14:textId="77777777" w:rsidTr="6E6E947A">
        <w:trPr>
          <w:trHeight w:val="765"/>
          <w:jc w:val="center"/>
        </w:trPr>
        <w:tc>
          <w:tcPr>
            <w:tcW w:w="920" w:type="dxa"/>
            <w:noWrap/>
            <w:vAlign w:val="center"/>
          </w:tcPr>
          <w:p w14:paraId="6D9C3D93" w14:textId="0D33ECC3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1420" w:type="dxa"/>
            <w:vAlign w:val="center"/>
          </w:tcPr>
          <w:p w14:paraId="00C15FF1" w14:textId="1C5BEA30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1204" w:type="dxa"/>
            <w:vAlign w:val="center"/>
          </w:tcPr>
          <w:p w14:paraId="42AC923D" w14:textId="7397A9D9" w:rsidR="28983F19" w:rsidRDefault="28983F19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992" w:type="dxa"/>
            <w:vAlign w:val="center"/>
          </w:tcPr>
          <w:p w14:paraId="35142D16" w14:textId="1D3E217E" w:rsidR="5526AA50" w:rsidRDefault="5526AA50" w:rsidP="5526AA5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992" w:type="dxa"/>
            <w:vAlign w:val="center"/>
          </w:tcPr>
          <w:p w14:paraId="278D757F" w14:textId="2C60EBAD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3047" w:type="dxa"/>
            <w:vAlign w:val="center"/>
          </w:tcPr>
          <w:p w14:paraId="5D72BF19" w14:textId="7F9FB147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</w:tr>
      <w:tr w:rsidR="000B6B11" w:rsidRPr="002158D5" w14:paraId="02F46116" w14:textId="77777777" w:rsidTr="6E6E947A">
        <w:trPr>
          <w:trHeight w:val="765"/>
          <w:jc w:val="center"/>
        </w:trPr>
        <w:tc>
          <w:tcPr>
            <w:tcW w:w="920" w:type="dxa"/>
            <w:noWrap/>
            <w:vAlign w:val="center"/>
          </w:tcPr>
          <w:p w14:paraId="5B815FB8" w14:textId="6DF6F4CB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1420" w:type="dxa"/>
            <w:vAlign w:val="center"/>
          </w:tcPr>
          <w:p w14:paraId="35B091A3" w14:textId="2036B629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1204" w:type="dxa"/>
            <w:vAlign w:val="center"/>
          </w:tcPr>
          <w:p w14:paraId="26397A2E" w14:textId="10DD98AC" w:rsidR="28A345F5" w:rsidRDefault="28A345F5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992" w:type="dxa"/>
            <w:vAlign w:val="center"/>
          </w:tcPr>
          <w:p w14:paraId="0B12E068" w14:textId="70B5FDFC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992" w:type="dxa"/>
            <w:vAlign w:val="center"/>
          </w:tcPr>
          <w:p w14:paraId="6FD5C649" w14:textId="7919E012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3047" w:type="dxa"/>
            <w:vAlign w:val="center"/>
          </w:tcPr>
          <w:p w14:paraId="68AB11D6" w14:textId="1C0EA698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</w:tr>
      <w:tr w:rsidR="00D53235" w:rsidRPr="002158D5" w14:paraId="680F0156" w14:textId="77777777" w:rsidTr="6E6E947A">
        <w:trPr>
          <w:trHeight w:val="765"/>
          <w:jc w:val="center"/>
        </w:trPr>
        <w:tc>
          <w:tcPr>
            <w:tcW w:w="920" w:type="dxa"/>
            <w:noWrap/>
            <w:vAlign w:val="center"/>
          </w:tcPr>
          <w:p w14:paraId="19960E9F" w14:textId="32665BA6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1420" w:type="dxa"/>
            <w:vAlign w:val="center"/>
          </w:tcPr>
          <w:p w14:paraId="1B534A0D" w14:textId="2E66A21F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1204" w:type="dxa"/>
            <w:vAlign w:val="center"/>
          </w:tcPr>
          <w:p w14:paraId="266E77DD" w14:textId="0A886A67" w:rsidR="69CF7E15" w:rsidRDefault="69CF7E15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992" w:type="dxa"/>
            <w:vAlign w:val="center"/>
          </w:tcPr>
          <w:p w14:paraId="4CFED089" w14:textId="2B878F12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992" w:type="dxa"/>
            <w:vAlign w:val="center"/>
          </w:tcPr>
          <w:p w14:paraId="60CFF2D7" w14:textId="20BA70D6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  <w:tc>
          <w:tcPr>
            <w:tcW w:w="3047" w:type="dxa"/>
            <w:vAlign w:val="center"/>
          </w:tcPr>
          <w:p w14:paraId="5A0A4D94" w14:textId="361A0EE6" w:rsidR="5526AA50" w:rsidRDefault="5526AA50" w:rsidP="5526AA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ca-ES" w:eastAsia="es-ES"/>
              </w:rPr>
            </w:pPr>
          </w:p>
        </w:tc>
      </w:tr>
      <w:tr w:rsidR="00481639" w:rsidRPr="002158D5" w14:paraId="5438BC8F" w14:textId="77777777" w:rsidTr="6E6E947A">
        <w:trPr>
          <w:trHeight w:val="255"/>
          <w:jc w:val="center"/>
        </w:trPr>
        <w:tc>
          <w:tcPr>
            <w:tcW w:w="857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E7AB32E" w14:textId="77777777" w:rsidR="00481639" w:rsidRDefault="00481639" w:rsidP="004816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</w:pPr>
          </w:p>
        </w:tc>
      </w:tr>
      <w:tr w:rsidR="00481639" w:rsidRPr="002158D5" w14:paraId="0AC4F3EE" w14:textId="77777777" w:rsidTr="6E6E947A">
        <w:trPr>
          <w:trHeight w:val="255"/>
          <w:jc w:val="center"/>
        </w:trPr>
        <w:tc>
          <w:tcPr>
            <w:tcW w:w="857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A09F33C" w14:textId="77777777" w:rsidR="00481639" w:rsidRDefault="00481639" w:rsidP="004816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</w:pPr>
          </w:p>
        </w:tc>
      </w:tr>
      <w:tr w:rsidR="00481639" w:rsidRPr="002158D5" w14:paraId="0B3FC363" w14:textId="77777777" w:rsidTr="6E6E947A">
        <w:trPr>
          <w:trHeight w:val="255"/>
          <w:jc w:val="center"/>
        </w:trPr>
        <w:tc>
          <w:tcPr>
            <w:tcW w:w="857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EEBE869" w14:textId="77777777" w:rsidR="00481639" w:rsidRDefault="00481639" w:rsidP="004816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</w:pPr>
          </w:p>
        </w:tc>
      </w:tr>
      <w:tr w:rsidR="00481639" w:rsidRPr="002158D5" w14:paraId="713C0C8C" w14:textId="77777777" w:rsidTr="6E6E947A">
        <w:trPr>
          <w:trHeight w:val="255"/>
          <w:jc w:val="center"/>
        </w:trPr>
        <w:tc>
          <w:tcPr>
            <w:tcW w:w="857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8376C22" w14:textId="16C86282" w:rsidR="00481639" w:rsidRDefault="00481639" w:rsidP="6E6E94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</w:pPr>
            <w:r w:rsidRPr="6E6E947A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 xml:space="preserve">Nota: </w:t>
            </w:r>
            <w:r w:rsidRPr="6E6E947A">
              <w:rPr>
                <w:rFonts w:ascii="Arial" w:eastAsia="Times New Roman" w:hAnsi="Arial" w:cs="Arial"/>
                <w:sz w:val="20"/>
                <w:szCs w:val="20"/>
                <w:lang w:val="ca-ES" w:eastAsia="es-ES"/>
              </w:rPr>
              <w:t>L'hora descrita correspon a la del registre del tren.</w:t>
            </w:r>
          </w:p>
        </w:tc>
      </w:tr>
      <w:tr w:rsidR="00481639" w:rsidRPr="002158D5" w14:paraId="2E3E4584" w14:textId="77777777" w:rsidTr="6E6E947A">
        <w:trPr>
          <w:trHeight w:val="255"/>
          <w:jc w:val="center"/>
        </w:trPr>
        <w:tc>
          <w:tcPr>
            <w:tcW w:w="857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BA398B" w14:textId="77777777" w:rsidR="00481639" w:rsidRDefault="00481639" w:rsidP="004816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</w:pPr>
          </w:p>
        </w:tc>
      </w:tr>
      <w:tr w:rsidR="00481639" w:rsidRPr="002158D5" w14:paraId="0DD868EB" w14:textId="77777777" w:rsidTr="6E6E947A">
        <w:trPr>
          <w:trHeight w:val="255"/>
          <w:jc w:val="center"/>
        </w:trPr>
        <w:tc>
          <w:tcPr>
            <w:tcW w:w="857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5FD9F63" w14:textId="77777777" w:rsidR="00481639" w:rsidRPr="00431ABB" w:rsidRDefault="00481639" w:rsidP="00481639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ca-ES" w:eastAsia="es-ES"/>
              </w:rPr>
            </w:pPr>
          </w:p>
        </w:tc>
      </w:tr>
      <w:tr w:rsidR="00481639" w:rsidRPr="002158D5" w14:paraId="52EC2D0C" w14:textId="77777777" w:rsidTr="6E6E947A">
        <w:trPr>
          <w:trHeight w:val="255"/>
          <w:jc w:val="center"/>
        </w:trPr>
        <w:tc>
          <w:tcPr>
            <w:tcW w:w="857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23DAB94" w14:textId="77777777" w:rsidR="00481639" w:rsidRPr="001D1732" w:rsidRDefault="00481639" w:rsidP="004816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</w:pPr>
            <w:r w:rsidRPr="002158D5"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  <w:t>Documents annexes:</w:t>
            </w:r>
            <w:r w:rsidRPr="002158D5">
              <w:rPr>
                <w:rFonts w:ascii="Arial" w:eastAsia="Times New Roman" w:hAnsi="Arial" w:cs="Arial"/>
                <w:sz w:val="20"/>
                <w:szCs w:val="20"/>
                <w:lang w:val="ca-ES" w:eastAsia="es-ES"/>
              </w:rPr>
              <w:t xml:space="preserve"> </w:t>
            </w:r>
            <w:r w:rsidRPr="0044451A">
              <w:rPr>
                <w:rFonts w:ascii="Arial" w:eastAsia="Times New Roman" w:hAnsi="Arial" w:cs="Arial"/>
                <w:sz w:val="20"/>
                <w:szCs w:val="20"/>
                <w:lang w:val="ca-ES" w:eastAsia="es-ES"/>
              </w:rPr>
              <w:t>Llistat i gràfics del registres</w:t>
            </w:r>
            <w:r w:rsidRPr="002158D5">
              <w:rPr>
                <w:rFonts w:ascii="Arial" w:eastAsia="Times New Roman" w:hAnsi="Arial" w:cs="Arial"/>
                <w:sz w:val="20"/>
                <w:szCs w:val="20"/>
                <w:lang w:val="ca-ES" w:eastAsia="es-ES"/>
              </w:rPr>
              <w:t>.</w:t>
            </w:r>
          </w:p>
        </w:tc>
      </w:tr>
      <w:tr w:rsidR="00481639" w:rsidRPr="002158D5" w14:paraId="2A0BDE2C" w14:textId="77777777" w:rsidTr="6E6E947A">
        <w:trPr>
          <w:trHeight w:val="255"/>
          <w:jc w:val="center"/>
        </w:trPr>
        <w:tc>
          <w:tcPr>
            <w:tcW w:w="857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9890EDC" w14:textId="77777777" w:rsidR="00481639" w:rsidRPr="002158D5" w:rsidRDefault="00481639" w:rsidP="00481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ca-ES" w:eastAsia="es-ES"/>
              </w:rPr>
            </w:pPr>
          </w:p>
        </w:tc>
      </w:tr>
      <w:tr w:rsidR="00481639" w:rsidRPr="002158D5" w14:paraId="399089FA" w14:textId="77777777" w:rsidTr="6E6E947A">
        <w:trPr>
          <w:trHeight w:val="80"/>
          <w:jc w:val="center"/>
        </w:trPr>
        <w:tc>
          <w:tcPr>
            <w:tcW w:w="857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4570611" w14:textId="77777777" w:rsidR="00481639" w:rsidRPr="002158D5" w:rsidRDefault="00481639" w:rsidP="004816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ca-ES" w:eastAsia="es-ES"/>
              </w:rPr>
            </w:pPr>
          </w:p>
        </w:tc>
      </w:tr>
    </w:tbl>
    <w:p w14:paraId="790A0074" w14:textId="77777777" w:rsidR="001535A5" w:rsidRDefault="001535A5" w:rsidP="005E6DAC">
      <w:p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ca-ES" w:eastAsia="ca-ES"/>
        </w:rPr>
      </w:pPr>
    </w:p>
    <w:p w14:paraId="0FC04AAB" w14:textId="77777777" w:rsidR="008554F4" w:rsidRDefault="008554F4" w:rsidP="008554F4">
      <w:p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ca-ES" w:eastAsia="ca-ES"/>
        </w:rPr>
      </w:pPr>
      <w:r w:rsidRPr="007304BF">
        <w:rPr>
          <w:rFonts w:ascii="Arial" w:eastAsia="Times New Roman" w:hAnsi="Arial" w:cs="Arial"/>
          <w:b/>
          <w:bCs/>
          <w:sz w:val="20"/>
          <w:szCs w:val="20"/>
          <w:u w:val="single"/>
          <w:lang w:val="ca-ES" w:eastAsia="ca-ES"/>
        </w:rPr>
        <w:t>Anàlisi dels registres</w:t>
      </w:r>
      <w:r>
        <w:rPr>
          <w:rFonts w:ascii="Arial" w:eastAsia="Times New Roman" w:hAnsi="Arial" w:cs="Arial"/>
          <w:bCs/>
          <w:sz w:val="20"/>
          <w:szCs w:val="20"/>
          <w:lang w:val="ca-ES" w:eastAsia="ca-ES"/>
        </w:rPr>
        <w:t>:</w:t>
      </w:r>
    </w:p>
    <w:p w14:paraId="21D0CCE0" w14:textId="77777777" w:rsidR="005A4E3A" w:rsidRDefault="005A4E3A" w:rsidP="008554F4">
      <w:p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ca-ES" w:eastAsia="ca-ES"/>
        </w:rPr>
      </w:pPr>
    </w:p>
    <w:p w14:paraId="0CD841F3" w14:textId="160D3B1F" w:rsidR="15CC2BFD" w:rsidRDefault="00335679" w:rsidP="5526AA50">
      <w:pPr>
        <w:pStyle w:val="Prrafodelista"/>
        <w:numPr>
          <w:ilvl w:val="0"/>
          <w:numId w:val="33"/>
        </w:numPr>
        <w:rPr>
          <w:rFonts w:ascii="Arial" w:eastAsia="Times New Roman" w:hAnsi="Arial" w:cs="Arial"/>
          <w:sz w:val="20"/>
          <w:szCs w:val="20"/>
          <w:lang w:val="ca-ES" w:eastAsia="ca-ES"/>
        </w:rPr>
      </w:pPr>
      <w:r>
        <w:rPr>
          <w:rFonts w:ascii="Arial" w:eastAsia="Times New Roman" w:hAnsi="Arial" w:cs="Arial"/>
          <w:sz w:val="20"/>
          <w:szCs w:val="20"/>
          <w:lang w:val="ca-ES" w:eastAsia="ca-ES"/>
        </w:rPr>
        <w:t>Es realitza tota la circulació en mode ATP.</w:t>
      </w:r>
    </w:p>
    <w:p w14:paraId="4A39B193" w14:textId="77777777" w:rsidR="005A4E3A" w:rsidRDefault="005A4E3A" w:rsidP="005A4E3A">
      <w:pPr>
        <w:pStyle w:val="Prrafodelista"/>
        <w:ind w:left="1080"/>
        <w:rPr>
          <w:rFonts w:ascii="Arial" w:eastAsia="Times New Roman" w:hAnsi="Arial" w:cs="Arial"/>
          <w:bCs/>
          <w:sz w:val="20"/>
          <w:szCs w:val="20"/>
          <w:lang w:val="ca-ES" w:eastAsia="ca-ES"/>
        </w:rPr>
      </w:pPr>
    </w:p>
    <w:p w14:paraId="569B4DAA" w14:textId="6ADC0734" w:rsidR="15CC2BFD" w:rsidRDefault="00335679" w:rsidP="5526AA50">
      <w:pPr>
        <w:pStyle w:val="Prrafodelista"/>
        <w:numPr>
          <w:ilvl w:val="0"/>
          <w:numId w:val="33"/>
        </w:numPr>
        <w:rPr>
          <w:rFonts w:ascii="Arial" w:eastAsia="Times New Roman" w:hAnsi="Arial" w:cs="Arial"/>
          <w:sz w:val="20"/>
          <w:szCs w:val="20"/>
          <w:lang w:val="ca-ES" w:eastAsia="ca-ES"/>
        </w:rPr>
      </w:pPr>
      <w:r>
        <w:rPr>
          <w:rFonts w:ascii="Arial" w:eastAsia="Times New Roman" w:hAnsi="Arial" w:cs="Arial"/>
          <w:sz w:val="20"/>
          <w:szCs w:val="20"/>
          <w:lang w:val="ca-ES" w:eastAsia="ca-ES"/>
        </w:rPr>
        <w:t>El maquinista no actua sobre el bolet i sobre el fre d’urgència del manipulador.</w:t>
      </w:r>
    </w:p>
    <w:p w14:paraId="444341A3" w14:textId="6C957638" w:rsidR="5526AA50" w:rsidRDefault="5526AA50" w:rsidP="5526AA50">
      <w:pPr>
        <w:pStyle w:val="Prrafodelista"/>
        <w:ind w:left="1080"/>
        <w:rPr>
          <w:rFonts w:ascii="Arial" w:eastAsia="Times New Roman" w:hAnsi="Arial" w:cs="Arial"/>
          <w:sz w:val="20"/>
          <w:szCs w:val="20"/>
          <w:lang w:val="ca-ES" w:eastAsia="ca-ES"/>
        </w:rPr>
      </w:pPr>
    </w:p>
    <w:p w14:paraId="49C57902" w14:textId="71B0AF89" w:rsidR="15CC2BFD" w:rsidRDefault="00104FDC" w:rsidP="5526AA50">
      <w:pPr>
        <w:pStyle w:val="Prrafodelista"/>
        <w:numPr>
          <w:ilvl w:val="0"/>
          <w:numId w:val="33"/>
        </w:numPr>
        <w:rPr>
          <w:rFonts w:ascii="Arial" w:eastAsia="Times New Roman" w:hAnsi="Arial" w:cs="Arial"/>
          <w:sz w:val="20"/>
          <w:szCs w:val="20"/>
          <w:lang w:val="ca-ES" w:eastAsia="ca-ES"/>
        </w:rPr>
      </w:pPr>
      <w:r>
        <w:rPr>
          <w:rFonts w:ascii="Arial" w:eastAsia="Times New Roman" w:hAnsi="Arial" w:cs="Arial"/>
          <w:sz w:val="20"/>
          <w:szCs w:val="20"/>
          <w:lang w:val="ca-ES" w:eastAsia="ca-ES"/>
        </w:rPr>
        <w:t>En cap moment entra l’anti bloqueig-antipatinatge.</w:t>
      </w:r>
    </w:p>
    <w:p w14:paraId="2F39D4C5" w14:textId="77777777" w:rsidR="00104FDC" w:rsidRPr="00104FDC" w:rsidRDefault="00104FDC" w:rsidP="00104FDC">
      <w:pPr>
        <w:pStyle w:val="Prrafodelista"/>
        <w:rPr>
          <w:rFonts w:ascii="Arial" w:eastAsia="Times New Roman" w:hAnsi="Arial" w:cs="Arial"/>
          <w:sz w:val="20"/>
          <w:szCs w:val="20"/>
          <w:lang w:val="ca-ES" w:eastAsia="ca-ES"/>
        </w:rPr>
      </w:pPr>
    </w:p>
    <w:p w14:paraId="2BEC9C6D" w14:textId="3A8403B9" w:rsidR="00104FDC" w:rsidRDefault="00B858EA" w:rsidP="5526AA50">
      <w:pPr>
        <w:pStyle w:val="Prrafodelista"/>
        <w:numPr>
          <w:ilvl w:val="0"/>
          <w:numId w:val="33"/>
        </w:numPr>
        <w:rPr>
          <w:rFonts w:ascii="Arial" w:eastAsia="Times New Roman" w:hAnsi="Arial" w:cs="Arial"/>
          <w:sz w:val="20"/>
          <w:szCs w:val="20"/>
          <w:lang w:val="ca-ES" w:eastAsia="ca-ES"/>
        </w:rPr>
      </w:pPr>
      <w:r>
        <w:rPr>
          <w:rFonts w:ascii="Arial" w:eastAsia="Times New Roman" w:hAnsi="Arial" w:cs="Arial"/>
          <w:sz w:val="20"/>
          <w:szCs w:val="20"/>
          <w:lang w:val="ca-ES" w:eastAsia="ca-ES"/>
        </w:rPr>
        <w:t>El maquinista ultrapassa l’estació 14 metres.</w:t>
      </w:r>
    </w:p>
    <w:p w14:paraId="6258DCD2" w14:textId="5A0F5858" w:rsidR="5526AA50" w:rsidRDefault="5526AA50" w:rsidP="5526AA50">
      <w:pPr>
        <w:pStyle w:val="Prrafodelista"/>
        <w:ind w:left="1080"/>
        <w:rPr>
          <w:rFonts w:ascii="Arial" w:eastAsia="Times New Roman" w:hAnsi="Arial" w:cs="Arial"/>
          <w:sz w:val="20"/>
          <w:szCs w:val="20"/>
          <w:lang w:val="ca-ES" w:eastAsia="ca-ES"/>
        </w:rPr>
      </w:pPr>
    </w:p>
    <w:p w14:paraId="01F657D2" w14:textId="77777777" w:rsidR="009115F4" w:rsidRPr="003E669A" w:rsidRDefault="009115F4" w:rsidP="00087B6B">
      <w:p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ca-ES" w:eastAsia="ca-ES"/>
        </w:rPr>
      </w:pPr>
    </w:p>
    <w:p w14:paraId="7A2184AA" w14:textId="431D76BA" w:rsidR="00960900" w:rsidRDefault="00960900" w:rsidP="5526AA50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u w:val="single"/>
          <w:lang w:val="ca-ES" w:eastAsia="ca-ES"/>
        </w:rPr>
      </w:pPr>
    </w:p>
    <w:p w14:paraId="54EA5D74" w14:textId="1BBB43B7" w:rsidR="00D8331A" w:rsidRDefault="00337FBD" w:rsidP="009F6B4F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val="ca-ES" w:eastAsia="ca-ES"/>
        </w:rPr>
      </w:pPr>
      <w:r w:rsidRPr="007304BF">
        <w:rPr>
          <w:rFonts w:ascii="Arial" w:eastAsia="Times New Roman" w:hAnsi="Arial" w:cs="Arial"/>
          <w:b/>
          <w:bCs/>
          <w:sz w:val="20"/>
          <w:szCs w:val="20"/>
          <w:u w:val="single"/>
          <w:lang w:val="ca-ES" w:eastAsia="ca-ES"/>
        </w:rPr>
        <w:t>Observacions</w:t>
      </w:r>
      <w:r w:rsidRPr="00B8520C">
        <w:rPr>
          <w:rFonts w:ascii="Arial" w:eastAsia="Times New Roman" w:hAnsi="Arial" w:cs="Arial"/>
          <w:b/>
          <w:bCs/>
          <w:sz w:val="20"/>
          <w:szCs w:val="20"/>
          <w:lang w:val="ca-ES" w:eastAsia="ca-ES"/>
        </w:rPr>
        <w:t>:</w:t>
      </w:r>
    </w:p>
    <w:p w14:paraId="3212E985" w14:textId="77777777" w:rsidR="009F5D56" w:rsidRDefault="009F5D56" w:rsidP="009F6B4F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val="ca-ES" w:eastAsia="ca-ES"/>
        </w:rPr>
      </w:pPr>
    </w:p>
    <w:p w14:paraId="31B426D7" w14:textId="74581D46" w:rsidR="00087B6B" w:rsidRDefault="0851CDED" w:rsidP="00B858EA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ca-ES" w:eastAsia="ca-ES"/>
        </w:rPr>
      </w:pPr>
      <w:r w:rsidRPr="5526AA50">
        <w:rPr>
          <w:rFonts w:ascii="Arial" w:eastAsia="Times New Roman" w:hAnsi="Arial" w:cs="Arial"/>
          <w:sz w:val="20"/>
          <w:szCs w:val="20"/>
          <w:lang w:val="ca-ES" w:eastAsia="ca-ES"/>
        </w:rPr>
        <w:t>L</w:t>
      </w:r>
    </w:p>
    <w:p w14:paraId="493C3C1A" w14:textId="77777777" w:rsidR="00117662" w:rsidRDefault="00117662" w:rsidP="00117662">
      <w:p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ca-ES" w:eastAsia="ca-ES"/>
        </w:rPr>
      </w:pPr>
    </w:p>
    <w:p w14:paraId="02A7457C" w14:textId="77777777" w:rsidR="0079403B" w:rsidRDefault="0079403B" w:rsidP="00117662">
      <w:p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ca-ES" w:eastAsia="ca-ES"/>
        </w:rPr>
      </w:pPr>
    </w:p>
    <w:p w14:paraId="2A4BA625" w14:textId="26C73AE7" w:rsidR="0079403B" w:rsidRPr="0079403B" w:rsidRDefault="0079403B" w:rsidP="5526AA50">
      <w:pPr>
        <w:pStyle w:val="Prrafodelista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ca-ES" w:eastAsia="ca-ES"/>
        </w:rPr>
      </w:pPr>
    </w:p>
    <w:p w14:paraId="0BAFE479" w14:textId="620A886A" w:rsidR="6E6E947A" w:rsidRDefault="6E6E947A" w:rsidP="6E6E947A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ca-ES" w:eastAsia="ca-ES"/>
        </w:rPr>
      </w:pPr>
    </w:p>
    <w:p w14:paraId="4A1F13FE" w14:textId="7957D77D" w:rsidR="5526AA50" w:rsidRDefault="5526AA50" w:rsidP="5526AA50">
      <w:pPr>
        <w:pStyle w:val="Prrafodelista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ca-ES" w:eastAsia="ca-ES"/>
        </w:rPr>
      </w:pPr>
    </w:p>
    <w:p w14:paraId="5B1AA650" w14:textId="77777777" w:rsidR="0078446D" w:rsidRDefault="00476312" w:rsidP="005E6DAC">
      <w:p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ca-ES" w:eastAsia="ca-ES"/>
        </w:rPr>
      </w:pPr>
      <w:r>
        <w:rPr>
          <w:rFonts w:ascii="Arial" w:eastAsia="Times New Roman" w:hAnsi="Arial" w:cs="Arial"/>
          <w:b/>
          <w:bCs/>
          <w:sz w:val="20"/>
          <w:szCs w:val="20"/>
          <w:u w:val="single"/>
          <w:lang w:val="ca-ES" w:eastAsia="ca-ES"/>
        </w:rPr>
        <w:t>S</w:t>
      </w:r>
      <w:r w:rsidR="0078446D" w:rsidRPr="0078446D">
        <w:rPr>
          <w:rFonts w:ascii="Arial" w:eastAsia="Times New Roman" w:hAnsi="Arial" w:cs="Arial"/>
          <w:b/>
          <w:bCs/>
          <w:sz w:val="20"/>
          <w:szCs w:val="20"/>
          <w:u w:val="single"/>
          <w:lang w:val="ca-ES" w:eastAsia="ca-ES"/>
        </w:rPr>
        <w:t>ignat</w:t>
      </w:r>
      <w:r w:rsidR="0078446D">
        <w:rPr>
          <w:rFonts w:ascii="Arial" w:eastAsia="Times New Roman" w:hAnsi="Arial" w:cs="Arial"/>
          <w:bCs/>
          <w:sz w:val="20"/>
          <w:szCs w:val="20"/>
          <w:lang w:val="ca-ES" w:eastAsia="ca-ES"/>
        </w:rPr>
        <w:t>:</w:t>
      </w:r>
    </w:p>
    <w:p w14:paraId="286B25E1" w14:textId="77777777" w:rsidR="0078446D" w:rsidRPr="00AA3C0C" w:rsidRDefault="0078446D" w:rsidP="005E6DAC">
      <w:p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ca-ES" w:eastAsia="ca-ES"/>
        </w:rPr>
      </w:pPr>
    </w:p>
    <w:p w14:paraId="3198E1E9" w14:textId="7FD8ACAC" w:rsidR="00B8520C" w:rsidRPr="00AA3C0C" w:rsidRDefault="004E0B93" w:rsidP="005E6DAC">
      <w:pPr>
        <w:spacing w:after="0"/>
        <w:jc w:val="both"/>
        <w:rPr>
          <w:rFonts w:ascii="Arial" w:hAnsi="Arial" w:cs="Arial"/>
          <w:sz w:val="20"/>
          <w:szCs w:val="20"/>
          <w:lang w:val="ca-ES"/>
        </w:rPr>
      </w:pPr>
      <w:r w:rsidRPr="5526AA50">
        <w:rPr>
          <w:rFonts w:ascii="Arial" w:hAnsi="Arial" w:cs="Arial"/>
          <w:sz w:val="20"/>
          <w:szCs w:val="20"/>
          <w:lang w:val="ca-ES"/>
        </w:rPr>
        <w:t xml:space="preserve">Nom </w:t>
      </w:r>
      <w:r w:rsidR="000074B4" w:rsidRPr="5526AA50">
        <w:rPr>
          <w:rFonts w:ascii="Arial" w:hAnsi="Arial" w:cs="Arial"/>
          <w:sz w:val="20"/>
          <w:szCs w:val="20"/>
          <w:lang w:val="ca-ES"/>
        </w:rPr>
        <w:t>i Co</w:t>
      </w:r>
      <w:r w:rsidR="00573846" w:rsidRPr="5526AA50">
        <w:rPr>
          <w:rFonts w:ascii="Arial" w:hAnsi="Arial" w:cs="Arial"/>
          <w:sz w:val="20"/>
          <w:szCs w:val="20"/>
          <w:lang w:val="ca-ES"/>
        </w:rPr>
        <w:t>gnoms:</w:t>
      </w:r>
      <w:r w:rsidR="008A7CA1" w:rsidRPr="5526AA50">
        <w:rPr>
          <w:rFonts w:ascii="Arial" w:hAnsi="Arial" w:cs="Arial"/>
          <w:sz w:val="20"/>
          <w:szCs w:val="20"/>
          <w:lang w:val="ca-ES"/>
        </w:rPr>
        <w:t xml:space="preserve"> </w:t>
      </w:r>
      <w:r w:rsidR="00B858EA">
        <w:rPr>
          <w:rFonts w:ascii="Arial" w:hAnsi="Arial" w:cs="Arial"/>
          <w:sz w:val="20"/>
          <w:szCs w:val="20"/>
          <w:lang w:val="ca-ES"/>
        </w:rPr>
        <w:t>Gregorio Belmonte Uson</w:t>
      </w:r>
    </w:p>
    <w:p w14:paraId="511F71D3" w14:textId="4B9394A7" w:rsidR="005E6DAC" w:rsidRPr="00AA3C0C" w:rsidRDefault="000074B4">
      <w:pPr>
        <w:spacing w:after="0"/>
        <w:jc w:val="both"/>
        <w:rPr>
          <w:rFonts w:ascii="Arial" w:hAnsi="Arial" w:cs="Arial"/>
          <w:sz w:val="20"/>
          <w:szCs w:val="20"/>
          <w:lang w:val="ca-ES"/>
        </w:rPr>
      </w:pPr>
      <w:r w:rsidRPr="5526AA50">
        <w:rPr>
          <w:rFonts w:ascii="Arial" w:hAnsi="Arial" w:cs="Arial"/>
          <w:sz w:val="20"/>
          <w:szCs w:val="20"/>
          <w:lang w:val="ca-ES"/>
        </w:rPr>
        <w:t>Càrrec</w:t>
      </w:r>
      <w:r w:rsidR="00F37466" w:rsidRPr="5526AA50">
        <w:rPr>
          <w:rFonts w:ascii="Arial" w:hAnsi="Arial" w:cs="Arial"/>
          <w:sz w:val="20"/>
          <w:szCs w:val="20"/>
          <w:lang w:val="ca-ES"/>
        </w:rPr>
        <w:t>:</w:t>
      </w:r>
      <w:r w:rsidR="00B26A7C" w:rsidRPr="5526AA50">
        <w:rPr>
          <w:rFonts w:ascii="Arial" w:hAnsi="Arial" w:cs="Arial"/>
          <w:sz w:val="20"/>
          <w:szCs w:val="20"/>
          <w:lang w:val="ca-ES"/>
        </w:rPr>
        <w:t xml:space="preserve"> </w:t>
      </w:r>
      <w:r w:rsidR="00447297" w:rsidRPr="5526AA50">
        <w:rPr>
          <w:rFonts w:ascii="Arial" w:hAnsi="Arial" w:cs="Arial"/>
          <w:sz w:val="20"/>
          <w:szCs w:val="20"/>
          <w:lang w:val="ca-ES"/>
        </w:rPr>
        <w:t>Inspecto</w:t>
      </w:r>
      <w:r w:rsidR="00A00787" w:rsidRPr="5526AA50">
        <w:rPr>
          <w:rFonts w:ascii="Arial" w:hAnsi="Arial" w:cs="Arial"/>
          <w:sz w:val="20"/>
          <w:szCs w:val="20"/>
          <w:lang w:val="ca-ES"/>
        </w:rPr>
        <w:t>r</w:t>
      </w:r>
      <w:r w:rsidR="00447297" w:rsidRPr="5526AA50">
        <w:rPr>
          <w:rFonts w:ascii="Arial" w:hAnsi="Arial" w:cs="Arial"/>
          <w:sz w:val="20"/>
          <w:szCs w:val="20"/>
          <w:lang w:val="ca-ES"/>
        </w:rPr>
        <w:t xml:space="preserve"> Producció Circulació</w:t>
      </w:r>
      <w:r w:rsidR="00A00787" w:rsidRPr="5526AA50">
        <w:rPr>
          <w:rFonts w:ascii="Arial" w:hAnsi="Arial" w:cs="Arial"/>
          <w:sz w:val="20"/>
          <w:szCs w:val="20"/>
          <w:lang w:val="ca-ES"/>
        </w:rPr>
        <w:t xml:space="preserve"> </w:t>
      </w:r>
      <w:r w:rsidR="068ACBEB" w:rsidRPr="5526AA50">
        <w:rPr>
          <w:rFonts w:ascii="Arial" w:hAnsi="Arial" w:cs="Arial"/>
          <w:sz w:val="20"/>
          <w:szCs w:val="20"/>
          <w:lang w:val="ca-ES"/>
        </w:rPr>
        <w:t>B-V</w:t>
      </w:r>
      <w:r w:rsidR="00A00787" w:rsidRPr="5526AA50">
        <w:rPr>
          <w:rFonts w:ascii="Arial" w:hAnsi="Arial" w:cs="Arial"/>
          <w:sz w:val="20"/>
          <w:szCs w:val="20"/>
          <w:lang w:val="ca-ES"/>
        </w:rPr>
        <w:t>.</w:t>
      </w:r>
    </w:p>
    <w:sectPr w:rsidR="005E6DAC" w:rsidRPr="00AA3C0C" w:rsidSect="00D95D39">
      <w:headerReference w:type="default" r:id="rId11"/>
      <w:pgSz w:w="11906" w:h="16838"/>
      <w:pgMar w:top="197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934E" w14:textId="77777777" w:rsidR="009A2186" w:rsidRDefault="009A2186" w:rsidP="00D95D39">
      <w:pPr>
        <w:spacing w:after="0" w:line="240" w:lineRule="auto"/>
      </w:pPr>
      <w:r>
        <w:separator/>
      </w:r>
    </w:p>
  </w:endnote>
  <w:endnote w:type="continuationSeparator" w:id="0">
    <w:p w14:paraId="793C215C" w14:textId="77777777" w:rsidR="009A2186" w:rsidRDefault="009A2186" w:rsidP="00D95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7C419" w14:textId="77777777" w:rsidR="009A2186" w:rsidRDefault="009A2186" w:rsidP="00D95D39">
      <w:pPr>
        <w:spacing w:after="0" w:line="240" w:lineRule="auto"/>
      </w:pPr>
      <w:r>
        <w:separator/>
      </w:r>
    </w:p>
  </w:footnote>
  <w:footnote w:type="continuationSeparator" w:id="0">
    <w:p w14:paraId="72C8E6E1" w14:textId="77777777" w:rsidR="009A2186" w:rsidRDefault="009A2186" w:rsidP="00D95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9902" w14:textId="77777777" w:rsidR="00D95D39" w:rsidRDefault="00EC2931" w:rsidP="00D95D39">
    <w:pPr>
      <w:pStyle w:val="Encabezado"/>
      <w:ind w:left="-709"/>
    </w:pPr>
    <w:r>
      <w:rPr>
        <w:noProof/>
        <w:lang w:val="ca-ES" w:eastAsia="ca-ES"/>
      </w:rPr>
      <w:drawing>
        <wp:inline distT="0" distB="0" distL="0" distR="0" wp14:anchorId="23569301" wp14:editId="4B524EDA">
          <wp:extent cx="1533525" cy="895350"/>
          <wp:effectExtent l="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895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0F1"/>
    <w:multiLevelType w:val="hybridMultilevel"/>
    <w:tmpl w:val="615A17C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B4034"/>
    <w:multiLevelType w:val="hybridMultilevel"/>
    <w:tmpl w:val="CAC6A3EE"/>
    <w:lvl w:ilvl="0" w:tplc="31D0584C">
      <w:start w:val="70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64B28C0"/>
    <w:multiLevelType w:val="hybridMultilevel"/>
    <w:tmpl w:val="53429A30"/>
    <w:lvl w:ilvl="0" w:tplc="CD048C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800" w:hanging="360"/>
      </w:pPr>
    </w:lvl>
    <w:lvl w:ilvl="2" w:tplc="0403001B" w:tentative="1">
      <w:start w:val="1"/>
      <w:numFmt w:val="lowerRoman"/>
      <w:lvlText w:val="%3."/>
      <w:lvlJc w:val="right"/>
      <w:pPr>
        <w:ind w:left="2520" w:hanging="180"/>
      </w:pPr>
    </w:lvl>
    <w:lvl w:ilvl="3" w:tplc="0403000F" w:tentative="1">
      <w:start w:val="1"/>
      <w:numFmt w:val="decimal"/>
      <w:lvlText w:val="%4."/>
      <w:lvlJc w:val="left"/>
      <w:pPr>
        <w:ind w:left="3240" w:hanging="360"/>
      </w:pPr>
    </w:lvl>
    <w:lvl w:ilvl="4" w:tplc="04030019" w:tentative="1">
      <w:start w:val="1"/>
      <w:numFmt w:val="lowerLetter"/>
      <w:lvlText w:val="%5."/>
      <w:lvlJc w:val="left"/>
      <w:pPr>
        <w:ind w:left="3960" w:hanging="360"/>
      </w:pPr>
    </w:lvl>
    <w:lvl w:ilvl="5" w:tplc="0403001B" w:tentative="1">
      <w:start w:val="1"/>
      <w:numFmt w:val="lowerRoman"/>
      <w:lvlText w:val="%6."/>
      <w:lvlJc w:val="right"/>
      <w:pPr>
        <w:ind w:left="4680" w:hanging="180"/>
      </w:pPr>
    </w:lvl>
    <w:lvl w:ilvl="6" w:tplc="0403000F" w:tentative="1">
      <w:start w:val="1"/>
      <w:numFmt w:val="decimal"/>
      <w:lvlText w:val="%7."/>
      <w:lvlJc w:val="left"/>
      <w:pPr>
        <w:ind w:left="5400" w:hanging="360"/>
      </w:pPr>
    </w:lvl>
    <w:lvl w:ilvl="7" w:tplc="04030019" w:tentative="1">
      <w:start w:val="1"/>
      <w:numFmt w:val="lowerLetter"/>
      <w:lvlText w:val="%8."/>
      <w:lvlJc w:val="left"/>
      <w:pPr>
        <w:ind w:left="6120" w:hanging="360"/>
      </w:pPr>
    </w:lvl>
    <w:lvl w:ilvl="8" w:tplc="040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5E71B8"/>
    <w:multiLevelType w:val="hybridMultilevel"/>
    <w:tmpl w:val="272294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020283"/>
    <w:multiLevelType w:val="hybridMultilevel"/>
    <w:tmpl w:val="F2DC79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F600B"/>
    <w:multiLevelType w:val="hybridMultilevel"/>
    <w:tmpl w:val="9D7652F4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16ACC"/>
    <w:multiLevelType w:val="hybridMultilevel"/>
    <w:tmpl w:val="A860DD7A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24619"/>
    <w:multiLevelType w:val="hybridMultilevel"/>
    <w:tmpl w:val="F1DAEF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F1753"/>
    <w:multiLevelType w:val="hybridMultilevel"/>
    <w:tmpl w:val="CF580AA0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65E36"/>
    <w:multiLevelType w:val="hybridMultilevel"/>
    <w:tmpl w:val="BFDE175A"/>
    <w:lvl w:ilvl="0" w:tplc="EFFAE06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30019" w:tentative="1">
      <w:start w:val="1"/>
      <w:numFmt w:val="lowerLetter"/>
      <w:lvlText w:val="%2."/>
      <w:lvlJc w:val="left"/>
      <w:pPr>
        <w:ind w:left="1800" w:hanging="360"/>
      </w:pPr>
    </w:lvl>
    <w:lvl w:ilvl="2" w:tplc="0403001B" w:tentative="1">
      <w:start w:val="1"/>
      <w:numFmt w:val="lowerRoman"/>
      <w:lvlText w:val="%3."/>
      <w:lvlJc w:val="right"/>
      <w:pPr>
        <w:ind w:left="2520" w:hanging="180"/>
      </w:pPr>
    </w:lvl>
    <w:lvl w:ilvl="3" w:tplc="0403000F" w:tentative="1">
      <w:start w:val="1"/>
      <w:numFmt w:val="decimal"/>
      <w:lvlText w:val="%4."/>
      <w:lvlJc w:val="left"/>
      <w:pPr>
        <w:ind w:left="3240" w:hanging="360"/>
      </w:pPr>
    </w:lvl>
    <w:lvl w:ilvl="4" w:tplc="04030019" w:tentative="1">
      <w:start w:val="1"/>
      <w:numFmt w:val="lowerLetter"/>
      <w:lvlText w:val="%5."/>
      <w:lvlJc w:val="left"/>
      <w:pPr>
        <w:ind w:left="3960" w:hanging="360"/>
      </w:pPr>
    </w:lvl>
    <w:lvl w:ilvl="5" w:tplc="0403001B" w:tentative="1">
      <w:start w:val="1"/>
      <w:numFmt w:val="lowerRoman"/>
      <w:lvlText w:val="%6."/>
      <w:lvlJc w:val="right"/>
      <w:pPr>
        <w:ind w:left="4680" w:hanging="180"/>
      </w:pPr>
    </w:lvl>
    <w:lvl w:ilvl="6" w:tplc="0403000F" w:tentative="1">
      <w:start w:val="1"/>
      <w:numFmt w:val="decimal"/>
      <w:lvlText w:val="%7."/>
      <w:lvlJc w:val="left"/>
      <w:pPr>
        <w:ind w:left="5400" w:hanging="360"/>
      </w:pPr>
    </w:lvl>
    <w:lvl w:ilvl="7" w:tplc="04030019" w:tentative="1">
      <w:start w:val="1"/>
      <w:numFmt w:val="lowerLetter"/>
      <w:lvlText w:val="%8."/>
      <w:lvlJc w:val="left"/>
      <w:pPr>
        <w:ind w:left="6120" w:hanging="360"/>
      </w:pPr>
    </w:lvl>
    <w:lvl w:ilvl="8" w:tplc="040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BB5122"/>
    <w:multiLevelType w:val="hybridMultilevel"/>
    <w:tmpl w:val="347618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A73B84"/>
    <w:multiLevelType w:val="hybridMultilevel"/>
    <w:tmpl w:val="0804C108"/>
    <w:lvl w:ilvl="0" w:tplc="79D8F67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1E75A1"/>
    <w:multiLevelType w:val="hybridMultilevel"/>
    <w:tmpl w:val="8EF82A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866FA0"/>
    <w:multiLevelType w:val="hybridMultilevel"/>
    <w:tmpl w:val="819013AE"/>
    <w:lvl w:ilvl="0" w:tplc="64186538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380" w:hanging="360"/>
      </w:pPr>
    </w:lvl>
    <w:lvl w:ilvl="2" w:tplc="0403001B" w:tentative="1">
      <w:start w:val="1"/>
      <w:numFmt w:val="lowerRoman"/>
      <w:lvlText w:val="%3."/>
      <w:lvlJc w:val="right"/>
      <w:pPr>
        <w:ind w:left="2100" w:hanging="180"/>
      </w:pPr>
    </w:lvl>
    <w:lvl w:ilvl="3" w:tplc="0403000F" w:tentative="1">
      <w:start w:val="1"/>
      <w:numFmt w:val="decimal"/>
      <w:lvlText w:val="%4."/>
      <w:lvlJc w:val="left"/>
      <w:pPr>
        <w:ind w:left="2820" w:hanging="360"/>
      </w:pPr>
    </w:lvl>
    <w:lvl w:ilvl="4" w:tplc="04030019" w:tentative="1">
      <w:start w:val="1"/>
      <w:numFmt w:val="lowerLetter"/>
      <w:lvlText w:val="%5."/>
      <w:lvlJc w:val="left"/>
      <w:pPr>
        <w:ind w:left="3540" w:hanging="360"/>
      </w:pPr>
    </w:lvl>
    <w:lvl w:ilvl="5" w:tplc="0403001B" w:tentative="1">
      <w:start w:val="1"/>
      <w:numFmt w:val="lowerRoman"/>
      <w:lvlText w:val="%6."/>
      <w:lvlJc w:val="right"/>
      <w:pPr>
        <w:ind w:left="4260" w:hanging="180"/>
      </w:pPr>
    </w:lvl>
    <w:lvl w:ilvl="6" w:tplc="0403000F" w:tentative="1">
      <w:start w:val="1"/>
      <w:numFmt w:val="decimal"/>
      <w:lvlText w:val="%7."/>
      <w:lvlJc w:val="left"/>
      <w:pPr>
        <w:ind w:left="4980" w:hanging="360"/>
      </w:pPr>
    </w:lvl>
    <w:lvl w:ilvl="7" w:tplc="04030019" w:tentative="1">
      <w:start w:val="1"/>
      <w:numFmt w:val="lowerLetter"/>
      <w:lvlText w:val="%8."/>
      <w:lvlJc w:val="left"/>
      <w:pPr>
        <w:ind w:left="5700" w:hanging="360"/>
      </w:pPr>
    </w:lvl>
    <w:lvl w:ilvl="8" w:tplc="0403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4" w15:restartNumberingAfterBreak="0">
    <w:nsid w:val="3C496C7F"/>
    <w:multiLevelType w:val="multilevel"/>
    <w:tmpl w:val="040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D9F3B0A"/>
    <w:multiLevelType w:val="hybridMultilevel"/>
    <w:tmpl w:val="DD62B2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149D1"/>
    <w:multiLevelType w:val="hybridMultilevel"/>
    <w:tmpl w:val="99D89E92"/>
    <w:lvl w:ilvl="0" w:tplc="D54440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71762D"/>
    <w:multiLevelType w:val="hybridMultilevel"/>
    <w:tmpl w:val="DA741348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4D4017"/>
    <w:multiLevelType w:val="hybridMultilevel"/>
    <w:tmpl w:val="9DC054B2"/>
    <w:lvl w:ilvl="0" w:tplc="C30C20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800" w:hanging="360"/>
      </w:pPr>
    </w:lvl>
    <w:lvl w:ilvl="2" w:tplc="0403001B" w:tentative="1">
      <w:start w:val="1"/>
      <w:numFmt w:val="lowerRoman"/>
      <w:lvlText w:val="%3."/>
      <w:lvlJc w:val="right"/>
      <w:pPr>
        <w:ind w:left="2520" w:hanging="180"/>
      </w:pPr>
    </w:lvl>
    <w:lvl w:ilvl="3" w:tplc="0403000F" w:tentative="1">
      <w:start w:val="1"/>
      <w:numFmt w:val="decimal"/>
      <w:lvlText w:val="%4."/>
      <w:lvlJc w:val="left"/>
      <w:pPr>
        <w:ind w:left="3240" w:hanging="360"/>
      </w:pPr>
    </w:lvl>
    <w:lvl w:ilvl="4" w:tplc="04030019" w:tentative="1">
      <w:start w:val="1"/>
      <w:numFmt w:val="lowerLetter"/>
      <w:lvlText w:val="%5."/>
      <w:lvlJc w:val="left"/>
      <w:pPr>
        <w:ind w:left="3960" w:hanging="360"/>
      </w:pPr>
    </w:lvl>
    <w:lvl w:ilvl="5" w:tplc="0403001B" w:tentative="1">
      <w:start w:val="1"/>
      <w:numFmt w:val="lowerRoman"/>
      <w:lvlText w:val="%6."/>
      <w:lvlJc w:val="right"/>
      <w:pPr>
        <w:ind w:left="4680" w:hanging="180"/>
      </w:pPr>
    </w:lvl>
    <w:lvl w:ilvl="6" w:tplc="0403000F" w:tentative="1">
      <w:start w:val="1"/>
      <w:numFmt w:val="decimal"/>
      <w:lvlText w:val="%7."/>
      <w:lvlJc w:val="left"/>
      <w:pPr>
        <w:ind w:left="5400" w:hanging="360"/>
      </w:pPr>
    </w:lvl>
    <w:lvl w:ilvl="7" w:tplc="04030019" w:tentative="1">
      <w:start w:val="1"/>
      <w:numFmt w:val="lowerLetter"/>
      <w:lvlText w:val="%8."/>
      <w:lvlJc w:val="left"/>
      <w:pPr>
        <w:ind w:left="6120" w:hanging="360"/>
      </w:pPr>
    </w:lvl>
    <w:lvl w:ilvl="8" w:tplc="040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ECE67D5"/>
    <w:multiLevelType w:val="hybridMultilevel"/>
    <w:tmpl w:val="6A6A053C"/>
    <w:lvl w:ilvl="0" w:tplc="629EA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800" w:hanging="360"/>
      </w:pPr>
    </w:lvl>
    <w:lvl w:ilvl="2" w:tplc="0403001B" w:tentative="1">
      <w:start w:val="1"/>
      <w:numFmt w:val="lowerRoman"/>
      <w:lvlText w:val="%3."/>
      <w:lvlJc w:val="right"/>
      <w:pPr>
        <w:ind w:left="2520" w:hanging="180"/>
      </w:pPr>
    </w:lvl>
    <w:lvl w:ilvl="3" w:tplc="0403000F" w:tentative="1">
      <w:start w:val="1"/>
      <w:numFmt w:val="decimal"/>
      <w:lvlText w:val="%4."/>
      <w:lvlJc w:val="left"/>
      <w:pPr>
        <w:ind w:left="3240" w:hanging="360"/>
      </w:pPr>
    </w:lvl>
    <w:lvl w:ilvl="4" w:tplc="04030019" w:tentative="1">
      <w:start w:val="1"/>
      <w:numFmt w:val="lowerLetter"/>
      <w:lvlText w:val="%5."/>
      <w:lvlJc w:val="left"/>
      <w:pPr>
        <w:ind w:left="3960" w:hanging="360"/>
      </w:pPr>
    </w:lvl>
    <w:lvl w:ilvl="5" w:tplc="0403001B" w:tentative="1">
      <w:start w:val="1"/>
      <w:numFmt w:val="lowerRoman"/>
      <w:lvlText w:val="%6."/>
      <w:lvlJc w:val="right"/>
      <w:pPr>
        <w:ind w:left="4680" w:hanging="180"/>
      </w:pPr>
    </w:lvl>
    <w:lvl w:ilvl="6" w:tplc="0403000F" w:tentative="1">
      <w:start w:val="1"/>
      <w:numFmt w:val="decimal"/>
      <w:lvlText w:val="%7."/>
      <w:lvlJc w:val="left"/>
      <w:pPr>
        <w:ind w:left="5400" w:hanging="360"/>
      </w:pPr>
    </w:lvl>
    <w:lvl w:ilvl="7" w:tplc="04030019" w:tentative="1">
      <w:start w:val="1"/>
      <w:numFmt w:val="lowerLetter"/>
      <w:lvlText w:val="%8."/>
      <w:lvlJc w:val="left"/>
      <w:pPr>
        <w:ind w:left="6120" w:hanging="360"/>
      </w:pPr>
    </w:lvl>
    <w:lvl w:ilvl="8" w:tplc="040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3F1098B"/>
    <w:multiLevelType w:val="hybridMultilevel"/>
    <w:tmpl w:val="5BB487CE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637DB0"/>
    <w:multiLevelType w:val="hybridMultilevel"/>
    <w:tmpl w:val="DB2CA200"/>
    <w:lvl w:ilvl="0" w:tplc="1B6EA3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800" w:hanging="360"/>
      </w:pPr>
    </w:lvl>
    <w:lvl w:ilvl="2" w:tplc="0403001B" w:tentative="1">
      <w:start w:val="1"/>
      <w:numFmt w:val="lowerRoman"/>
      <w:lvlText w:val="%3."/>
      <w:lvlJc w:val="right"/>
      <w:pPr>
        <w:ind w:left="2520" w:hanging="180"/>
      </w:pPr>
    </w:lvl>
    <w:lvl w:ilvl="3" w:tplc="0403000F" w:tentative="1">
      <w:start w:val="1"/>
      <w:numFmt w:val="decimal"/>
      <w:lvlText w:val="%4."/>
      <w:lvlJc w:val="left"/>
      <w:pPr>
        <w:ind w:left="3240" w:hanging="360"/>
      </w:pPr>
    </w:lvl>
    <w:lvl w:ilvl="4" w:tplc="04030019" w:tentative="1">
      <w:start w:val="1"/>
      <w:numFmt w:val="lowerLetter"/>
      <w:lvlText w:val="%5."/>
      <w:lvlJc w:val="left"/>
      <w:pPr>
        <w:ind w:left="3960" w:hanging="360"/>
      </w:pPr>
    </w:lvl>
    <w:lvl w:ilvl="5" w:tplc="0403001B" w:tentative="1">
      <w:start w:val="1"/>
      <w:numFmt w:val="lowerRoman"/>
      <w:lvlText w:val="%6."/>
      <w:lvlJc w:val="right"/>
      <w:pPr>
        <w:ind w:left="4680" w:hanging="180"/>
      </w:pPr>
    </w:lvl>
    <w:lvl w:ilvl="6" w:tplc="0403000F" w:tentative="1">
      <w:start w:val="1"/>
      <w:numFmt w:val="decimal"/>
      <w:lvlText w:val="%7."/>
      <w:lvlJc w:val="left"/>
      <w:pPr>
        <w:ind w:left="5400" w:hanging="360"/>
      </w:pPr>
    </w:lvl>
    <w:lvl w:ilvl="7" w:tplc="04030019" w:tentative="1">
      <w:start w:val="1"/>
      <w:numFmt w:val="lowerLetter"/>
      <w:lvlText w:val="%8."/>
      <w:lvlJc w:val="left"/>
      <w:pPr>
        <w:ind w:left="6120" w:hanging="360"/>
      </w:pPr>
    </w:lvl>
    <w:lvl w:ilvl="8" w:tplc="040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BE66327"/>
    <w:multiLevelType w:val="hybridMultilevel"/>
    <w:tmpl w:val="6EE23F30"/>
    <w:lvl w:ilvl="0" w:tplc="7FDEFACC">
      <w:start w:val="1"/>
      <w:numFmt w:val="decimal"/>
      <w:lvlText w:val="%1."/>
      <w:lvlJc w:val="left"/>
      <w:pPr>
        <w:ind w:left="420" w:hanging="360"/>
      </w:pPr>
      <w:rPr>
        <w:rFonts w:hint="default"/>
        <w:b w:val="0"/>
      </w:rPr>
    </w:lvl>
    <w:lvl w:ilvl="1" w:tplc="04030019" w:tentative="1">
      <w:start w:val="1"/>
      <w:numFmt w:val="lowerLetter"/>
      <w:lvlText w:val="%2."/>
      <w:lvlJc w:val="left"/>
      <w:pPr>
        <w:ind w:left="1140" w:hanging="360"/>
      </w:pPr>
    </w:lvl>
    <w:lvl w:ilvl="2" w:tplc="0403001B" w:tentative="1">
      <w:start w:val="1"/>
      <w:numFmt w:val="lowerRoman"/>
      <w:lvlText w:val="%3."/>
      <w:lvlJc w:val="right"/>
      <w:pPr>
        <w:ind w:left="1860" w:hanging="180"/>
      </w:pPr>
    </w:lvl>
    <w:lvl w:ilvl="3" w:tplc="0403000F" w:tentative="1">
      <w:start w:val="1"/>
      <w:numFmt w:val="decimal"/>
      <w:lvlText w:val="%4."/>
      <w:lvlJc w:val="left"/>
      <w:pPr>
        <w:ind w:left="2580" w:hanging="360"/>
      </w:pPr>
    </w:lvl>
    <w:lvl w:ilvl="4" w:tplc="04030019" w:tentative="1">
      <w:start w:val="1"/>
      <w:numFmt w:val="lowerLetter"/>
      <w:lvlText w:val="%5."/>
      <w:lvlJc w:val="left"/>
      <w:pPr>
        <w:ind w:left="3300" w:hanging="360"/>
      </w:pPr>
    </w:lvl>
    <w:lvl w:ilvl="5" w:tplc="0403001B" w:tentative="1">
      <w:start w:val="1"/>
      <w:numFmt w:val="lowerRoman"/>
      <w:lvlText w:val="%6."/>
      <w:lvlJc w:val="right"/>
      <w:pPr>
        <w:ind w:left="4020" w:hanging="180"/>
      </w:pPr>
    </w:lvl>
    <w:lvl w:ilvl="6" w:tplc="0403000F" w:tentative="1">
      <w:start w:val="1"/>
      <w:numFmt w:val="decimal"/>
      <w:lvlText w:val="%7."/>
      <w:lvlJc w:val="left"/>
      <w:pPr>
        <w:ind w:left="4740" w:hanging="360"/>
      </w:pPr>
    </w:lvl>
    <w:lvl w:ilvl="7" w:tplc="04030019" w:tentative="1">
      <w:start w:val="1"/>
      <w:numFmt w:val="lowerLetter"/>
      <w:lvlText w:val="%8."/>
      <w:lvlJc w:val="left"/>
      <w:pPr>
        <w:ind w:left="5460" w:hanging="360"/>
      </w:pPr>
    </w:lvl>
    <w:lvl w:ilvl="8" w:tplc="0403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3" w15:restartNumberingAfterBreak="0">
    <w:nsid w:val="5FCB468D"/>
    <w:multiLevelType w:val="hybridMultilevel"/>
    <w:tmpl w:val="78C48F40"/>
    <w:lvl w:ilvl="0" w:tplc="AAC83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55296B"/>
    <w:multiLevelType w:val="hybridMultilevel"/>
    <w:tmpl w:val="DB387ABC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9D7068"/>
    <w:multiLevelType w:val="hybridMultilevel"/>
    <w:tmpl w:val="9D7652F4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1C26F2"/>
    <w:multiLevelType w:val="hybridMultilevel"/>
    <w:tmpl w:val="8CEEF054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153BF0"/>
    <w:multiLevelType w:val="multilevel"/>
    <w:tmpl w:val="0403001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1076" w:hanging="432"/>
      </w:pPr>
    </w:lvl>
    <w:lvl w:ilvl="2">
      <w:start w:val="1"/>
      <w:numFmt w:val="decimal"/>
      <w:lvlText w:val="%1.%2.%3."/>
      <w:lvlJc w:val="left"/>
      <w:pPr>
        <w:ind w:left="1508" w:hanging="504"/>
      </w:pPr>
    </w:lvl>
    <w:lvl w:ilvl="3">
      <w:start w:val="1"/>
      <w:numFmt w:val="decimal"/>
      <w:lvlText w:val="%1.%2.%3.%4."/>
      <w:lvlJc w:val="left"/>
      <w:pPr>
        <w:ind w:left="2012" w:hanging="648"/>
      </w:pPr>
    </w:lvl>
    <w:lvl w:ilvl="4">
      <w:start w:val="1"/>
      <w:numFmt w:val="decimal"/>
      <w:lvlText w:val="%1.%2.%3.%4.%5."/>
      <w:lvlJc w:val="left"/>
      <w:pPr>
        <w:ind w:left="2516" w:hanging="792"/>
      </w:pPr>
    </w:lvl>
    <w:lvl w:ilvl="5">
      <w:start w:val="1"/>
      <w:numFmt w:val="decimal"/>
      <w:lvlText w:val="%1.%2.%3.%4.%5.%6."/>
      <w:lvlJc w:val="left"/>
      <w:pPr>
        <w:ind w:left="3020" w:hanging="936"/>
      </w:pPr>
    </w:lvl>
    <w:lvl w:ilvl="6">
      <w:start w:val="1"/>
      <w:numFmt w:val="decimal"/>
      <w:lvlText w:val="%1.%2.%3.%4.%5.%6.%7."/>
      <w:lvlJc w:val="left"/>
      <w:pPr>
        <w:ind w:left="3524" w:hanging="1080"/>
      </w:pPr>
    </w:lvl>
    <w:lvl w:ilvl="7">
      <w:start w:val="1"/>
      <w:numFmt w:val="decimal"/>
      <w:lvlText w:val="%1.%2.%3.%4.%5.%6.%7.%8."/>
      <w:lvlJc w:val="left"/>
      <w:pPr>
        <w:ind w:left="4028" w:hanging="1224"/>
      </w:pPr>
    </w:lvl>
    <w:lvl w:ilvl="8">
      <w:start w:val="1"/>
      <w:numFmt w:val="decimal"/>
      <w:lvlText w:val="%1.%2.%3.%4.%5.%6.%7.%8.%9."/>
      <w:lvlJc w:val="left"/>
      <w:pPr>
        <w:ind w:left="4604" w:hanging="1440"/>
      </w:pPr>
    </w:lvl>
  </w:abstractNum>
  <w:abstractNum w:abstractNumId="28" w15:restartNumberingAfterBreak="0">
    <w:nsid w:val="703D2292"/>
    <w:multiLevelType w:val="hybridMultilevel"/>
    <w:tmpl w:val="C8F02B64"/>
    <w:lvl w:ilvl="0" w:tplc="6B7045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3605CF"/>
    <w:multiLevelType w:val="hybridMultilevel"/>
    <w:tmpl w:val="685E4E9E"/>
    <w:lvl w:ilvl="0" w:tplc="45DEBAB0"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2E1657"/>
    <w:multiLevelType w:val="hybridMultilevel"/>
    <w:tmpl w:val="CF1620EC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290750"/>
    <w:multiLevelType w:val="hybridMultilevel"/>
    <w:tmpl w:val="7B9A45D2"/>
    <w:lvl w:ilvl="0" w:tplc="0403001B">
      <w:start w:val="1"/>
      <w:numFmt w:val="lowerRoman"/>
      <w:lvlText w:val="%1."/>
      <w:lvlJc w:val="righ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971A49"/>
    <w:multiLevelType w:val="hybridMultilevel"/>
    <w:tmpl w:val="B83A19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100978">
    <w:abstractNumId w:val="27"/>
  </w:num>
  <w:num w:numId="2" w16cid:durableId="569341103">
    <w:abstractNumId w:val="31"/>
  </w:num>
  <w:num w:numId="3" w16cid:durableId="2076510325">
    <w:abstractNumId w:val="30"/>
  </w:num>
  <w:num w:numId="4" w16cid:durableId="846359393">
    <w:abstractNumId w:val="14"/>
  </w:num>
  <w:num w:numId="5" w16cid:durableId="1840266773">
    <w:abstractNumId w:val="7"/>
  </w:num>
  <w:num w:numId="6" w16cid:durableId="170537217">
    <w:abstractNumId w:val="12"/>
  </w:num>
  <w:num w:numId="7" w16cid:durableId="875851775">
    <w:abstractNumId w:val="15"/>
  </w:num>
  <w:num w:numId="8" w16cid:durableId="246159244">
    <w:abstractNumId w:val="32"/>
  </w:num>
  <w:num w:numId="9" w16cid:durableId="735401743">
    <w:abstractNumId w:val="10"/>
  </w:num>
  <w:num w:numId="10" w16cid:durableId="1306550039">
    <w:abstractNumId w:val="4"/>
  </w:num>
  <w:num w:numId="11" w16cid:durableId="1241939808">
    <w:abstractNumId w:val="3"/>
  </w:num>
  <w:num w:numId="12" w16cid:durableId="729382075">
    <w:abstractNumId w:val="0"/>
  </w:num>
  <w:num w:numId="13" w16cid:durableId="2066836073">
    <w:abstractNumId w:val="26"/>
  </w:num>
  <w:num w:numId="14" w16cid:durableId="1314211556">
    <w:abstractNumId w:val="13"/>
  </w:num>
  <w:num w:numId="15" w16cid:durableId="1688290503">
    <w:abstractNumId w:val="24"/>
  </w:num>
  <w:num w:numId="16" w16cid:durableId="222910006">
    <w:abstractNumId w:val="22"/>
  </w:num>
  <w:num w:numId="17" w16cid:durableId="936910497">
    <w:abstractNumId w:val="28"/>
  </w:num>
  <w:num w:numId="18" w16cid:durableId="1114404196">
    <w:abstractNumId w:val="18"/>
  </w:num>
  <w:num w:numId="19" w16cid:durableId="418644627">
    <w:abstractNumId w:val="5"/>
  </w:num>
  <w:num w:numId="20" w16cid:durableId="1188178575">
    <w:abstractNumId w:val="9"/>
  </w:num>
  <w:num w:numId="21" w16cid:durableId="570117742">
    <w:abstractNumId w:val="6"/>
  </w:num>
  <w:num w:numId="22" w16cid:durableId="1242257704">
    <w:abstractNumId w:val="20"/>
  </w:num>
  <w:num w:numId="23" w16cid:durableId="788931232">
    <w:abstractNumId w:val="25"/>
  </w:num>
  <w:num w:numId="24" w16cid:durableId="1694766961">
    <w:abstractNumId w:val="17"/>
  </w:num>
  <w:num w:numId="25" w16cid:durableId="1289631712">
    <w:abstractNumId w:val="8"/>
  </w:num>
  <w:num w:numId="26" w16cid:durableId="1740443094">
    <w:abstractNumId w:val="2"/>
  </w:num>
  <w:num w:numId="27" w16cid:durableId="738283557">
    <w:abstractNumId w:val="21"/>
  </w:num>
  <w:num w:numId="28" w16cid:durableId="853954283">
    <w:abstractNumId w:val="19"/>
  </w:num>
  <w:num w:numId="29" w16cid:durableId="1006833982">
    <w:abstractNumId w:val="29"/>
  </w:num>
  <w:num w:numId="30" w16cid:durableId="1133668596">
    <w:abstractNumId w:val="1"/>
  </w:num>
  <w:num w:numId="31" w16cid:durableId="530604874">
    <w:abstractNumId w:val="16"/>
  </w:num>
  <w:num w:numId="32" w16cid:durableId="2062632165">
    <w:abstractNumId w:val="11"/>
  </w:num>
  <w:num w:numId="33" w16cid:durableId="17036244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334"/>
    <w:rsid w:val="000074B4"/>
    <w:rsid w:val="00007A0E"/>
    <w:rsid w:val="0001023E"/>
    <w:rsid w:val="000132EE"/>
    <w:rsid w:val="00013F9C"/>
    <w:rsid w:val="000208B8"/>
    <w:rsid w:val="000224CB"/>
    <w:rsid w:val="00027790"/>
    <w:rsid w:val="00032381"/>
    <w:rsid w:val="00034921"/>
    <w:rsid w:val="00034E0D"/>
    <w:rsid w:val="00037E1C"/>
    <w:rsid w:val="00041D7B"/>
    <w:rsid w:val="0004547D"/>
    <w:rsid w:val="00047D8B"/>
    <w:rsid w:val="00047FCB"/>
    <w:rsid w:val="00052F67"/>
    <w:rsid w:val="000551A4"/>
    <w:rsid w:val="00055864"/>
    <w:rsid w:val="000565E8"/>
    <w:rsid w:val="0005763A"/>
    <w:rsid w:val="00061035"/>
    <w:rsid w:val="00066D72"/>
    <w:rsid w:val="00066E0A"/>
    <w:rsid w:val="000672F5"/>
    <w:rsid w:val="00073315"/>
    <w:rsid w:val="00074EA1"/>
    <w:rsid w:val="00075A89"/>
    <w:rsid w:val="00077407"/>
    <w:rsid w:val="00077AEA"/>
    <w:rsid w:val="00082602"/>
    <w:rsid w:val="00087B6B"/>
    <w:rsid w:val="000910CA"/>
    <w:rsid w:val="0009237F"/>
    <w:rsid w:val="0009704A"/>
    <w:rsid w:val="000A02D1"/>
    <w:rsid w:val="000A2B35"/>
    <w:rsid w:val="000A39A2"/>
    <w:rsid w:val="000A48C9"/>
    <w:rsid w:val="000B3264"/>
    <w:rsid w:val="000B4EC0"/>
    <w:rsid w:val="000B6B11"/>
    <w:rsid w:val="000C3A41"/>
    <w:rsid w:val="000C3B71"/>
    <w:rsid w:val="000C697A"/>
    <w:rsid w:val="000C69AD"/>
    <w:rsid w:val="000D20B2"/>
    <w:rsid w:val="000D7008"/>
    <w:rsid w:val="000D7077"/>
    <w:rsid w:val="000E1055"/>
    <w:rsid w:val="000E3161"/>
    <w:rsid w:val="000E770F"/>
    <w:rsid w:val="000F46FA"/>
    <w:rsid w:val="000F5244"/>
    <w:rsid w:val="001005BE"/>
    <w:rsid w:val="00101B94"/>
    <w:rsid w:val="00102C22"/>
    <w:rsid w:val="00104FDC"/>
    <w:rsid w:val="00107ACC"/>
    <w:rsid w:val="001105D3"/>
    <w:rsid w:val="00110A15"/>
    <w:rsid w:val="00113669"/>
    <w:rsid w:val="00116F55"/>
    <w:rsid w:val="00117662"/>
    <w:rsid w:val="00120AB6"/>
    <w:rsid w:val="00123C93"/>
    <w:rsid w:val="001246F0"/>
    <w:rsid w:val="00126C9D"/>
    <w:rsid w:val="00132317"/>
    <w:rsid w:val="00133D81"/>
    <w:rsid w:val="001435BB"/>
    <w:rsid w:val="001440BD"/>
    <w:rsid w:val="00144153"/>
    <w:rsid w:val="00144380"/>
    <w:rsid w:val="00145CAE"/>
    <w:rsid w:val="00146748"/>
    <w:rsid w:val="001535A5"/>
    <w:rsid w:val="001556CE"/>
    <w:rsid w:val="00161355"/>
    <w:rsid w:val="00162695"/>
    <w:rsid w:val="0017468A"/>
    <w:rsid w:val="00182DBA"/>
    <w:rsid w:val="00182DFA"/>
    <w:rsid w:val="00183C27"/>
    <w:rsid w:val="001840FE"/>
    <w:rsid w:val="00185E09"/>
    <w:rsid w:val="00190144"/>
    <w:rsid w:val="00190AC8"/>
    <w:rsid w:val="00193888"/>
    <w:rsid w:val="00195174"/>
    <w:rsid w:val="001977F2"/>
    <w:rsid w:val="001A05FD"/>
    <w:rsid w:val="001A2B81"/>
    <w:rsid w:val="001A37C1"/>
    <w:rsid w:val="001A4F80"/>
    <w:rsid w:val="001A6D7B"/>
    <w:rsid w:val="001A766E"/>
    <w:rsid w:val="001A7A46"/>
    <w:rsid w:val="001B4531"/>
    <w:rsid w:val="001B4A39"/>
    <w:rsid w:val="001B4D69"/>
    <w:rsid w:val="001B687C"/>
    <w:rsid w:val="001B7A23"/>
    <w:rsid w:val="001C33F9"/>
    <w:rsid w:val="001C6788"/>
    <w:rsid w:val="001D1732"/>
    <w:rsid w:val="001D5BDF"/>
    <w:rsid w:val="001D733F"/>
    <w:rsid w:val="001E2D68"/>
    <w:rsid w:val="001E74C3"/>
    <w:rsid w:val="001F13B3"/>
    <w:rsid w:val="002017ED"/>
    <w:rsid w:val="002028E9"/>
    <w:rsid w:val="00202EBC"/>
    <w:rsid w:val="00205E66"/>
    <w:rsid w:val="002146B1"/>
    <w:rsid w:val="0021500E"/>
    <w:rsid w:val="002158D5"/>
    <w:rsid w:val="002160EF"/>
    <w:rsid w:val="00221707"/>
    <w:rsid w:val="00225C40"/>
    <w:rsid w:val="00232B32"/>
    <w:rsid w:val="0023439B"/>
    <w:rsid w:val="002350A8"/>
    <w:rsid w:val="00236EC5"/>
    <w:rsid w:val="002371C3"/>
    <w:rsid w:val="00240C4A"/>
    <w:rsid w:val="002420AA"/>
    <w:rsid w:val="00244597"/>
    <w:rsid w:val="00246E64"/>
    <w:rsid w:val="002540C5"/>
    <w:rsid w:val="002553ED"/>
    <w:rsid w:val="00256BDB"/>
    <w:rsid w:val="00257E69"/>
    <w:rsid w:val="002674E0"/>
    <w:rsid w:val="00271CFE"/>
    <w:rsid w:val="00272209"/>
    <w:rsid w:val="002726FB"/>
    <w:rsid w:val="00282FAA"/>
    <w:rsid w:val="00283581"/>
    <w:rsid w:val="002901CC"/>
    <w:rsid w:val="00295351"/>
    <w:rsid w:val="002963B6"/>
    <w:rsid w:val="002A148A"/>
    <w:rsid w:val="002A1593"/>
    <w:rsid w:val="002A368B"/>
    <w:rsid w:val="002A4871"/>
    <w:rsid w:val="002A56A1"/>
    <w:rsid w:val="002B2EC2"/>
    <w:rsid w:val="002B37BC"/>
    <w:rsid w:val="002B3A41"/>
    <w:rsid w:val="002B5E9F"/>
    <w:rsid w:val="002B7702"/>
    <w:rsid w:val="002B7D2F"/>
    <w:rsid w:val="002C36F2"/>
    <w:rsid w:val="002D3642"/>
    <w:rsid w:val="002D5781"/>
    <w:rsid w:val="002D7042"/>
    <w:rsid w:val="002D7B60"/>
    <w:rsid w:val="002E01EF"/>
    <w:rsid w:val="002E0A5C"/>
    <w:rsid w:val="002E2508"/>
    <w:rsid w:val="002E25CE"/>
    <w:rsid w:val="002E4878"/>
    <w:rsid w:val="002E50B0"/>
    <w:rsid w:val="002E6FD4"/>
    <w:rsid w:val="002F16EE"/>
    <w:rsid w:val="002F17B1"/>
    <w:rsid w:val="002F1CE9"/>
    <w:rsid w:val="002F2511"/>
    <w:rsid w:val="002F3AFA"/>
    <w:rsid w:val="002F4F6D"/>
    <w:rsid w:val="002F6DDD"/>
    <w:rsid w:val="002F7C09"/>
    <w:rsid w:val="0030308B"/>
    <w:rsid w:val="00307A3E"/>
    <w:rsid w:val="00311A39"/>
    <w:rsid w:val="00315302"/>
    <w:rsid w:val="00322362"/>
    <w:rsid w:val="0032497D"/>
    <w:rsid w:val="00325FDC"/>
    <w:rsid w:val="00327344"/>
    <w:rsid w:val="00335679"/>
    <w:rsid w:val="00336A43"/>
    <w:rsid w:val="00337FBD"/>
    <w:rsid w:val="0034396F"/>
    <w:rsid w:val="00343C2D"/>
    <w:rsid w:val="003475FF"/>
    <w:rsid w:val="00350E7B"/>
    <w:rsid w:val="0035500D"/>
    <w:rsid w:val="00355035"/>
    <w:rsid w:val="003550AA"/>
    <w:rsid w:val="00356CD1"/>
    <w:rsid w:val="003574BD"/>
    <w:rsid w:val="00362323"/>
    <w:rsid w:val="00362BEE"/>
    <w:rsid w:val="00366B7D"/>
    <w:rsid w:val="00366CDA"/>
    <w:rsid w:val="003725FB"/>
    <w:rsid w:val="00373DD5"/>
    <w:rsid w:val="00376778"/>
    <w:rsid w:val="0038586B"/>
    <w:rsid w:val="003865E6"/>
    <w:rsid w:val="00391443"/>
    <w:rsid w:val="00392E42"/>
    <w:rsid w:val="003977A9"/>
    <w:rsid w:val="00397A23"/>
    <w:rsid w:val="003A5899"/>
    <w:rsid w:val="003A6BE0"/>
    <w:rsid w:val="003B07D4"/>
    <w:rsid w:val="003B4731"/>
    <w:rsid w:val="003B5722"/>
    <w:rsid w:val="003B5ECF"/>
    <w:rsid w:val="003B6FAE"/>
    <w:rsid w:val="003B77CD"/>
    <w:rsid w:val="003C0912"/>
    <w:rsid w:val="003C16AF"/>
    <w:rsid w:val="003C3174"/>
    <w:rsid w:val="003C60C4"/>
    <w:rsid w:val="003D1318"/>
    <w:rsid w:val="003D29A9"/>
    <w:rsid w:val="003D45F9"/>
    <w:rsid w:val="003D7B96"/>
    <w:rsid w:val="003E0690"/>
    <w:rsid w:val="003E28A7"/>
    <w:rsid w:val="003E419F"/>
    <w:rsid w:val="003E4CC9"/>
    <w:rsid w:val="003E669A"/>
    <w:rsid w:val="003F05FF"/>
    <w:rsid w:val="003F3C56"/>
    <w:rsid w:val="003F62E6"/>
    <w:rsid w:val="003F7321"/>
    <w:rsid w:val="00400A51"/>
    <w:rsid w:val="004013B3"/>
    <w:rsid w:val="00402678"/>
    <w:rsid w:val="004032B3"/>
    <w:rsid w:val="00404C96"/>
    <w:rsid w:val="00404F0F"/>
    <w:rsid w:val="004057AD"/>
    <w:rsid w:val="00410A4E"/>
    <w:rsid w:val="004117EE"/>
    <w:rsid w:val="004145A9"/>
    <w:rsid w:val="004179D0"/>
    <w:rsid w:val="0042680F"/>
    <w:rsid w:val="00427409"/>
    <w:rsid w:val="00431853"/>
    <w:rsid w:val="00431ABB"/>
    <w:rsid w:val="0044451A"/>
    <w:rsid w:val="004448D4"/>
    <w:rsid w:val="00447297"/>
    <w:rsid w:val="0045343B"/>
    <w:rsid w:val="00454A46"/>
    <w:rsid w:val="004563AB"/>
    <w:rsid w:val="00461078"/>
    <w:rsid w:val="0046607C"/>
    <w:rsid w:val="00472B54"/>
    <w:rsid w:val="00475200"/>
    <w:rsid w:val="00476312"/>
    <w:rsid w:val="0047655B"/>
    <w:rsid w:val="00481639"/>
    <w:rsid w:val="00481A97"/>
    <w:rsid w:val="0048451A"/>
    <w:rsid w:val="0048669A"/>
    <w:rsid w:val="00487FB9"/>
    <w:rsid w:val="00496460"/>
    <w:rsid w:val="0049684D"/>
    <w:rsid w:val="00497CC4"/>
    <w:rsid w:val="004A2839"/>
    <w:rsid w:val="004A6C2E"/>
    <w:rsid w:val="004A74BB"/>
    <w:rsid w:val="004A7767"/>
    <w:rsid w:val="004B301F"/>
    <w:rsid w:val="004B30EE"/>
    <w:rsid w:val="004B385F"/>
    <w:rsid w:val="004B63AA"/>
    <w:rsid w:val="004D1A33"/>
    <w:rsid w:val="004D2DA1"/>
    <w:rsid w:val="004D4FB7"/>
    <w:rsid w:val="004D5DC5"/>
    <w:rsid w:val="004D7A18"/>
    <w:rsid w:val="004E0ACA"/>
    <w:rsid w:val="004E0B93"/>
    <w:rsid w:val="004E1653"/>
    <w:rsid w:val="004E4715"/>
    <w:rsid w:val="004E4C53"/>
    <w:rsid w:val="004E6C25"/>
    <w:rsid w:val="004F2E30"/>
    <w:rsid w:val="005005C9"/>
    <w:rsid w:val="0050360B"/>
    <w:rsid w:val="0050618B"/>
    <w:rsid w:val="005118C2"/>
    <w:rsid w:val="00514AEF"/>
    <w:rsid w:val="00516CDD"/>
    <w:rsid w:val="0052125E"/>
    <w:rsid w:val="00533A4B"/>
    <w:rsid w:val="00533F98"/>
    <w:rsid w:val="005378FE"/>
    <w:rsid w:val="00541294"/>
    <w:rsid w:val="00545650"/>
    <w:rsid w:val="005478D6"/>
    <w:rsid w:val="0055075E"/>
    <w:rsid w:val="00553875"/>
    <w:rsid w:val="00554CED"/>
    <w:rsid w:val="00555A22"/>
    <w:rsid w:val="00562670"/>
    <w:rsid w:val="00563A22"/>
    <w:rsid w:val="00571EA1"/>
    <w:rsid w:val="00573603"/>
    <w:rsid w:val="00573846"/>
    <w:rsid w:val="00574811"/>
    <w:rsid w:val="00574F35"/>
    <w:rsid w:val="00576EAA"/>
    <w:rsid w:val="0057719B"/>
    <w:rsid w:val="00577F83"/>
    <w:rsid w:val="00585A98"/>
    <w:rsid w:val="005867A4"/>
    <w:rsid w:val="00587325"/>
    <w:rsid w:val="005943D1"/>
    <w:rsid w:val="00594DEC"/>
    <w:rsid w:val="00594F0C"/>
    <w:rsid w:val="005A0325"/>
    <w:rsid w:val="005A1ABF"/>
    <w:rsid w:val="005A1E47"/>
    <w:rsid w:val="005A297A"/>
    <w:rsid w:val="005A392E"/>
    <w:rsid w:val="005A4B67"/>
    <w:rsid w:val="005A4E3A"/>
    <w:rsid w:val="005A4F3F"/>
    <w:rsid w:val="005A5C3E"/>
    <w:rsid w:val="005B121B"/>
    <w:rsid w:val="005B21E7"/>
    <w:rsid w:val="005B268B"/>
    <w:rsid w:val="005B6945"/>
    <w:rsid w:val="005B7EE7"/>
    <w:rsid w:val="005C2318"/>
    <w:rsid w:val="005D022B"/>
    <w:rsid w:val="005D0B76"/>
    <w:rsid w:val="005D2701"/>
    <w:rsid w:val="005D4164"/>
    <w:rsid w:val="005D4263"/>
    <w:rsid w:val="005D66D6"/>
    <w:rsid w:val="005D6D19"/>
    <w:rsid w:val="005E59B7"/>
    <w:rsid w:val="005E6D47"/>
    <w:rsid w:val="005E6D5B"/>
    <w:rsid w:val="005E6DAC"/>
    <w:rsid w:val="005F0FB5"/>
    <w:rsid w:val="005F10F1"/>
    <w:rsid w:val="005F2773"/>
    <w:rsid w:val="005F2873"/>
    <w:rsid w:val="005F44FD"/>
    <w:rsid w:val="0060092B"/>
    <w:rsid w:val="00601F0E"/>
    <w:rsid w:val="00602810"/>
    <w:rsid w:val="0060441A"/>
    <w:rsid w:val="00606422"/>
    <w:rsid w:val="00606B7C"/>
    <w:rsid w:val="00606D91"/>
    <w:rsid w:val="006101A9"/>
    <w:rsid w:val="00610FC0"/>
    <w:rsid w:val="00611D05"/>
    <w:rsid w:val="00611EBB"/>
    <w:rsid w:val="00613E16"/>
    <w:rsid w:val="0061403D"/>
    <w:rsid w:val="00614241"/>
    <w:rsid w:val="00616640"/>
    <w:rsid w:val="00622FD4"/>
    <w:rsid w:val="006255EF"/>
    <w:rsid w:val="00626238"/>
    <w:rsid w:val="0063375A"/>
    <w:rsid w:val="00637873"/>
    <w:rsid w:val="0063799C"/>
    <w:rsid w:val="00641934"/>
    <w:rsid w:val="00654485"/>
    <w:rsid w:val="00660D1A"/>
    <w:rsid w:val="00663E8D"/>
    <w:rsid w:val="006700FB"/>
    <w:rsid w:val="00670264"/>
    <w:rsid w:val="0067437F"/>
    <w:rsid w:val="006853D4"/>
    <w:rsid w:val="00687A55"/>
    <w:rsid w:val="00691A1A"/>
    <w:rsid w:val="0069211E"/>
    <w:rsid w:val="006944E2"/>
    <w:rsid w:val="006A0557"/>
    <w:rsid w:val="006B22A0"/>
    <w:rsid w:val="006B23BE"/>
    <w:rsid w:val="006B3473"/>
    <w:rsid w:val="006B6931"/>
    <w:rsid w:val="006C0721"/>
    <w:rsid w:val="006D063A"/>
    <w:rsid w:val="006D1908"/>
    <w:rsid w:val="006E047D"/>
    <w:rsid w:val="006E2148"/>
    <w:rsid w:val="006E4835"/>
    <w:rsid w:val="006E77E7"/>
    <w:rsid w:val="006F1B96"/>
    <w:rsid w:val="006F498C"/>
    <w:rsid w:val="006F6F45"/>
    <w:rsid w:val="00702281"/>
    <w:rsid w:val="007034B8"/>
    <w:rsid w:val="0070353E"/>
    <w:rsid w:val="007116AB"/>
    <w:rsid w:val="00715ED3"/>
    <w:rsid w:val="0072033F"/>
    <w:rsid w:val="00722938"/>
    <w:rsid w:val="007304BF"/>
    <w:rsid w:val="007308F8"/>
    <w:rsid w:val="00730E47"/>
    <w:rsid w:val="007413C2"/>
    <w:rsid w:val="00742882"/>
    <w:rsid w:val="00744636"/>
    <w:rsid w:val="00751CB7"/>
    <w:rsid w:val="00762037"/>
    <w:rsid w:val="00762CC5"/>
    <w:rsid w:val="00770457"/>
    <w:rsid w:val="00775310"/>
    <w:rsid w:val="00776C01"/>
    <w:rsid w:val="00777224"/>
    <w:rsid w:val="00780C46"/>
    <w:rsid w:val="007820DD"/>
    <w:rsid w:val="0078446D"/>
    <w:rsid w:val="00785C26"/>
    <w:rsid w:val="0079403B"/>
    <w:rsid w:val="00795B13"/>
    <w:rsid w:val="00795B1C"/>
    <w:rsid w:val="00796FDC"/>
    <w:rsid w:val="007A06B0"/>
    <w:rsid w:val="007A2AB7"/>
    <w:rsid w:val="007A5F61"/>
    <w:rsid w:val="007B2E91"/>
    <w:rsid w:val="007B3807"/>
    <w:rsid w:val="007B4401"/>
    <w:rsid w:val="007B473E"/>
    <w:rsid w:val="007B4FF3"/>
    <w:rsid w:val="007B6AB0"/>
    <w:rsid w:val="007B6B10"/>
    <w:rsid w:val="007C1097"/>
    <w:rsid w:val="007C185E"/>
    <w:rsid w:val="007C4F37"/>
    <w:rsid w:val="007C5722"/>
    <w:rsid w:val="007D0B4F"/>
    <w:rsid w:val="007D0BE0"/>
    <w:rsid w:val="007D38F8"/>
    <w:rsid w:val="007E0149"/>
    <w:rsid w:val="007E092F"/>
    <w:rsid w:val="007E42AE"/>
    <w:rsid w:val="007E439B"/>
    <w:rsid w:val="007F1F97"/>
    <w:rsid w:val="007F4115"/>
    <w:rsid w:val="00804DEF"/>
    <w:rsid w:val="00805971"/>
    <w:rsid w:val="0080614A"/>
    <w:rsid w:val="008111EA"/>
    <w:rsid w:val="0081162F"/>
    <w:rsid w:val="008127DD"/>
    <w:rsid w:val="00813600"/>
    <w:rsid w:val="00821DE8"/>
    <w:rsid w:val="0082291C"/>
    <w:rsid w:val="0082730B"/>
    <w:rsid w:val="00827819"/>
    <w:rsid w:val="0083194E"/>
    <w:rsid w:val="008334A6"/>
    <w:rsid w:val="00836CB1"/>
    <w:rsid w:val="00837A67"/>
    <w:rsid w:val="00847DF5"/>
    <w:rsid w:val="00850E21"/>
    <w:rsid w:val="00854AB4"/>
    <w:rsid w:val="008554F4"/>
    <w:rsid w:val="00857203"/>
    <w:rsid w:val="00864116"/>
    <w:rsid w:val="00875B92"/>
    <w:rsid w:val="00876017"/>
    <w:rsid w:val="00877A56"/>
    <w:rsid w:val="00880776"/>
    <w:rsid w:val="00883BB2"/>
    <w:rsid w:val="00893BA8"/>
    <w:rsid w:val="00893D9B"/>
    <w:rsid w:val="008944C8"/>
    <w:rsid w:val="00894B21"/>
    <w:rsid w:val="008955B9"/>
    <w:rsid w:val="008A4632"/>
    <w:rsid w:val="008A5E0E"/>
    <w:rsid w:val="008A7CA1"/>
    <w:rsid w:val="008B0760"/>
    <w:rsid w:val="008B0A6B"/>
    <w:rsid w:val="008B0BED"/>
    <w:rsid w:val="008B1994"/>
    <w:rsid w:val="008B41E9"/>
    <w:rsid w:val="008B4936"/>
    <w:rsid w:val="008C0176"/>
    <w:rsid w:val="008C18E7"/>
    <w:rsid w:val="008C4C5B"/>
    <w:rsid w:val="008D01C7"/>
    <w:rsid w:val="008D0896"/>
    <w:rsid w:val="008D6F81"/>
    <w:rsid w:val="008D73D5"/>
    <w:rsid w:val="008E0D26"/>
    <w:rsid w:val="008E1A2B"/>
    <w:rsid w:val="008E1D5A"/>
    <w:rsid w:val="008E2B81"/>
    <w:rsid w:val="008E320E"/>
    <w:rsid w:val="008E68A3"/>
    <w:rsid w:val="008F033A"/>
    <w:rsid w:val="008F12D1"/>
    <w:rsid w:val="0090149B"/>
    <w:rsid w:val="0090553B"/>
    <w:rsid w:val="00907DFB"/>
    <w:rsid w:val="0091005B"/>
    <w:rsid w:val="00910E08"/>
    <w:rsid w:val="009115E7"/>
    <w:rsid w:val="009115F4"/>
    <w:rsid w:val="00911A9E"/>
    <w:rsid w:val="00913133"/>
    <w:rsid w:val="00915B60"/>
    <w:rsid w:val="00916AE7"/>
    <w:rsid w:val="00917EBB"/>
    <w:rsid w:val="00921DF0"/>
    <w:rsid w:val="00923D5D"/>
    <w:rsid w:val="00924CEA"/>
    <w:rsid w:val="00925C19"/>
    <w:rsid w:val="009322A0"/>
    <w:rsid w:val="00933627"/>
    <w:rsid w:val="0094529E"/>
    <w:rsid w:val="00946BE0"/>
    <w:rsid w:val="0094745C"/>
    <w:rsid w:val="00947D9D"/>
    <w:rsid w:val="00950BCF"/>
    <w:rsid w:val="00950F8C"/>
    <w:rsid w:val="00951431"/>
    <w:rsid w:val="00952D04"/>
    <w:rsid w:val="00957524"/>
    <w:rsid w:val="00960900"/>
    <w:rsid w:val="00961904"/>
    <w:rsid w:val="00965110"/>
    <w:rsid w:val="0096641C"/>
    <w:rsid w:val="009673C4"/>
    <w:rsid w:val="009700EB"/>
    <w:rsid w:val="00970926"/>
    <w:rsid w:val="0097265F"/>
    <w:rsid w:val="00973386"/>
    <w:rsid w:val="00977968"/>
    <w:rsid w:val="009779D6"/>
    <w:rsid w:val="00977FCE"/>
    <w:rsid w:val="009845FA"/>
    <w:rsid w:val="0098674E"/>
    <w:rsid w:val="00986FA1"/>
    <w:rsid w:val="0098763D"/>
    <w:rsid w:val="0099097B"/>
    <w:rsid w:val="00993495"/>
    <w:rsid w:val="00995508"/>
    <w:rsid w:val="009A10B5"/>
    <w:rsid w:val="009A2186"/>
    <w:rsid w:val="009A526A"/>
    <w:rsid w:val="009B190F"/>
    <w:rsid w:val="009B22F6"/>
    <w:rsid w:val="009B4BDD"/>
    <w:rsid w:val="009C0801"/>
    <w:rsid w:val="009C7E45"/>
    <w:rsid w:val="009D71F2"/>
    <w:rsid w:val="009E1AB7"/>
    <w:rsid w:val="009E226C"/>
    <w:rsid w:val="009E34C8"/>
    <w:rsid w:val="009F5D56"/>
    <w:rsid w:val="009F6B4F"/>
    <w:rsid w:val="00A00787"/>
    <w:rsid w:val="00A01D45"/>
    <w:rsid w:val="00A076B5"/>
    <w:rsid w:val="00A15AB3"/>
    <w:rsid w:val="00A17D7B"/>
    <w:rsid w:val="00A22D11"/>
    <w:rsid w:val="00A22EC1"/>
    <w:rsid w:val="00A23775"/>
    <w:rsid w:val="00A23881"/>
    <w:rsid w:val="00A24B20"/>
    <w:rsid w:val="00A339BF"/>
    <w:rsid w:val="00A33A0E"/>
    <w:rsid w:val="00A3573A"/>
    <w:rsid w:val="00A3683D"/>
    <w:rsid w:val="00A37F5D"/>
    <w:rsid w:val="00A412C8"/>
    <w:rsid w:val="00A44CA5"/>
    <w:rsid w:val="00A44FB7"/>
    <w:rsid w:val="00A457B0"/>
    <w:rsid w:val="00A50434"/>
    <w:rsid w:val="00A51441"/>
    <w:rsid w:val="00A52C7E"/>
    <w:rsid w:val="00A53609"/>
    <w:rsid w:val="00A57187"/>
    <w:rsid w:val="00A571E7"/>
    <w:rsid w:val="00A62D91"/>
    <w:rsid w:val="00A63E6B"/>
    <w:rsid w:val="00A8373B"/>
    <w:rsid w:val="00A83DD6"/>
    <w:rsid w:val="00A91E72"/>
    <w:rsid w:val="00A93A98"/>
    <w:rsid w:val="00A958D4"/>
    <w:rsid w:val="00A96F6F"/>
    <w:rsid w:val="00AA1704"/>
    <w:rsid w:val="00AA3669"/>
    <w:rsid w:val="00AA3C0C"/>
    <w:rsid w:val="00AA4553"/>
    <w:rsid w:val="00AA6D7F"/>
    <w:rsid w:val="00AB40AD"/>
    <w:rsid w:val="00AB4203"/>
    <w:rsid w:val="00AB42C1"/>
    <w:rsid w:val="00AB4B79"/>
    <w:rsid w:val="00AB5B52"/>
    <w:rsid w:val="00AC1445"/>
    <w:rsid w:val="00AD032F"/>
    <w:rsid w:val="00AD08C3"/>
    <w:rsid w:val="00AD0D68"/>
    <w:rsid w:val="00AD2BDD"/>
    <w:rsid w:val="00AD3125"/>
    <w:rsid w:val="00AD6B87"/>
    <w:rsid w:val="00AD7567"/>
    <w:rsid w:val="00AE23A4"/>
    <w:rsid w:val="00AE506B"/>
    <w:rsid w:val="00AE579E"/>
    <w:rsid w:val="00AF454E"/>
    <w:rsid w:val="00B01F28"/>
    <w:rsid w:val="00B02BA4"/>
    <w:rsid w:val="00B030FF"/>
    <w:rsid w:val="00B07A08"/>
    <w:rsid w:val="00B131EE"/>
    <w:rsid w:val="00B14274"/>
    <w:rsid w:val="00B142A2"/>
    <w:rsid w:val="00B15E6B"/>
    <w:rsid w:val="00B25AE9"/>
    <w:rsid w:val="00B26A7C"/>
    <w:rsid w:val="00B32AC3"/>
    <w:rsid w:val="00B362B6"/>
    <w:rsid w:val="00B366A0"/>
    <w:rsid w:val="00B467CC"/>
    <w:rsid w:val="00B51CCE"/>
    <w:rsid w:val="00B5680F"/>
    <w:rsid w:val="00B57B66"/>
    <w:rsid w:val="00B60F18"/>
    <w:rsid w:val="00B65891"/>
    <w:rsid w:val="00B71898"/>
    <w:rsid w:val="00B760EF"/>
    <w:rsid w:val="00B81BCC"/>
    <w:rsid w:val="00B839FE"/>
    <w:rsid w:val="00B84A9D"/>
    <w:rsid w:val="00B8520C"/>
    <w:rsid w:val="00B858EA"/>
    <w:rsid w:val="00B85D11"/>
    <w:rsid w:val="00B86036"/>
    <w:rsid w:val="00B90D68"/>
    <w:rsid w:val="00B932EB"/>
    <w:rsid w:val="00B93D23"/>
    <w:rsid w:val="00B97116"/>
    <w:rsid w:val="00BA1826"/>
    <w:rsid w:val="00BA6912"/>
    <w:rsid w:val="00BB32EB"/>
    <w:rsid w:val="00BC01A7"/>
    <w:rsid w:val="00BC223E"/>
    <w:rsid w:val="00BC28E8"/>
    <w:rsid w:val="00BC5D11"/>
    <w:rsid w:val="00BC7184"/>
    <w:rsid w:val="00BD4CB5"/>
    <w:rsid w:val="00BD735A"/>
    <w:rsid w:val="00BE19C8"/>
    <w:rsid w:val="00BE3AB7"/>
    <w:rsid w:val="00BE3E8E"/>
    <w:rsid w:val="00BF396A"/>
    <w:rsid w:val="00C00B46"/>
    <w:rsid w:val="00C03C25"/>
    <w:rsid w:val="00C03C7B"/>
    <w:rsid w:val="00C07B4B"/>
    <w:rsid w:val="00C11AEF"/>
    <w:rsid w:val="00C1461A"/>
    <w:rsid w:val="00C15607"/>
    <w:rsid w:val="00C1640E"/>
    <w:rsid w:val="00C20741"/>
    <w:rsid w:val="00C2435F"/>
    <w:rsid w:val="00C2518E"/>
    <w:rsid w:val="00C3296C"/>
    <w:rsid w:val="00C37794"/>
    <w:rsid w:val="00C47A2F"/>
    <w:rsid w:val="00C51108"/>
    <w:rsid w:val="00C52654"/>
    <w:rsid w:val="00C53C23"/>
    <w:rsid w:val="00C563DF"/>
    <w:rsid w:val="00C56C36"/>
    <w:rsid w:val="00C71BA5"/>
    <w:rsid w:val="00C76AEB"/>
    <w:rsid w:val="00C76BF6"/>
    <w:rsid w:val="00C77B26"/>
    <w:rsid w:val="00C81381"/>
    <w:rsid w:val="00C81CA0"/>
    <w:rsid w:val="00C827F3"/>
    <w:rsid w:val="00C87564"/>
    <w:rsid w:val="00C90BCB"/>
    <w:rsid w:val="00C9622B"/>
    <w:rsid w:val="00C96481"/>
    <w:rsid w:val="00CA4092"/>
    <w:rsid w:val="00CA40EE"/>
    <w:rsid w:val="00CA4CDF"/>
    <w:rsid w:val="00CA6337"/>
    <w:rsid w:val="00CB0EE2"/>
    <w:rsid w:val="00CB4599"/>
    <w:rsid w:val="00CB6CF1"/>
    <w:rsid w:val="00CB7B52"/>
    <w:rsid w:val="00CC1C59"/>
    <w:rsid w:val="00CC3816"/>
    <w:rsid w:val="00CC510C"/>
    <w:rsid w:val="00CC6344"/>
    <w:rsid w:val="00CC764F"/>
    <w:rsid w:val="00CD432B"/>
    <w:rsid w:val="00CD6F34"/>
    <w:rsid w:val="00CD7FA1"/>
    <w:rsid w:val="00CD7FAE"/>
    <w:rsid w:val="00CE3A2C"/>
    <w:rsid w:val="00CE55EA"/>
    <w:rsid w:val="00CF70E7"/>
    <w:rsid w:val="00D01B8F"/>
    <w:rsid w:val="00D0350F"/>
    <w:rsid w:val="00D10AD6"/>
    <w:rsid w:val="00D10F40"/>
    <w:rsid w:val="00D16D8F"/>
    <w:rsid w:val="00D21B42"/>
    <w:rsid w:val="00D25B85"/>
    <w:rsid w:val="00D26A7B"/>
    <w:rsid w:val="00D30D5D"/>
    <w:rsid w:val="00D51C8A"/>
    <w:rsid w:val="00D531B9"/>
    <w:rsid w:val="00D53235"/>
    <w:rsid w:val="00D53B7B"/>
    <w:rsid w:val="00D558DA"/>
    <w:rsid w:val="00D6175A"/>
    <w:rsid w:val="00D61C12"/>
    <w:rsid w:val="00D6459B"/>
    <w:rsid w:val="00D66AE4"/>
    <w:rsid w:val="00D72082"/>
    <w:rsid w:val="00D82D39"/>
    <w:rsid w:val="00D8331A"/>
    <w:rsid w:val="00D84EA1"/>
    <w:rsid w:val="00D86A9E"/>
    <w:rsid w:val="00D87545"/>
    <w:rsid w:val="00D95D39"/>
    <w:rsid w:val="00D96AAB"/>
    <w:rsid w:val="00DA5B86"/>
    <w:rsid w:val="00DB06F9"/>
    <w:rsid w:val="00DB3453"/>
    <w:rsid w:val="00DB421B"/>
    <w:rsid w:val="00DB4D57"/>
    <w:rsid w:val="00DB5221"/>
    <w:rsid w:val="00DB6E04"/>
    <w:rsid w:val="00DB7935"/>
    <w:rsid w:val="00DD0A79"/>
    <w:rsid w:val="00DD1D73"/>
    <w:rsid w:val="00DD3CF3"/>
    <w:rsid w:val="00DD7358"/>
    <w:rsid w:val="00DD7941"/>
    <w:rsid w:val="00DD7D78"/>
    <w:rsid w:val="00DE11FA"/>
    <w:rsid w:val="00DE3003"/>
    <w:rsid w:val="00DF086C"/>
    <w:rsid w:val="00DF2088"/>
    <w:rsid w:val="00DF629A"/>
    <w:rsid w:val="00DF7411"/>
    <w:rsid w:val="00E002CF"/>
    <w:rsid w:val="00E00876"/>
    <w:rsid w:val="00E03822"/>
    <w:rsid w:val="00E11F74"/>
    <w:rsid w:val="00E133E2"/>
    <w:rsid w:val="00E13E7E"/>
    <w:rsid w:val="00E14EB2"/>
    <w:rsid w:val="00E16E1B"/>
    <w:rsid w:val="00E17A5C"/>
    <w:rsid w:val="00E22CFE"/>
    <w:rsid w:val="00E233F7"/>
    <w:rsid w:val="00E242CF"/>
    <w:rsid w:val="00E24C0C"/>
    <w:rsid w:val="00E27AB3"/>
    <w:rsid w:val="00E42186"/>
    <w:rsid w:val="00E423CA"/>
    <w:rsid w:val="00E443D8"/>
    <w:rsid w:val="00E61763"/>
    <w:rsid w:val="00E62C46"/>
    <w:rsid w:val="00E64C0D"/>
    <w:rsid w:val="00E654B4"/>
    <w:rsid w:val="00E65C6A"/>
    <w:rsid w:val="00E66C29"/>
    <w:rsid w:val="00E72786"/>
    <w:rsid w:val="00E73007"/>
    <w:rsid w:val="00E81FF3"/>
    <w:rsid w:val="00E83E5E"/>
    <w:rsid w:val="00E9111A"/>
    <w:rsid w:val="00E941FC"/>
    <w:rsid w:val="00E97669"/>
    <w:rsid w:val="00EA10BF"/>
    <w:rsid w:val="00EA5C6E"/>
    <w:rsid w:val="00EA5F6B"/>
    <w:rsid w:val="00EA78A5"/>
    <w:rsid w:val="00EB0843"/>
    <w:rsid w:val="00EB2868"/>
    <w:rsid w:val="00EB434B"/>
    <w:rsid w:val="00EB7457"/>
    <w:rsid w:val="00EC14CB"/>
    <w:rsid w:val="00EC2931"/>
    <w:rsid w:val="00EC6ED0"/>
    <w:rsid w:val="00ED429A"/>
    <w:rsid w:val="00ED6EA1"/>
    <w:rsid w:val="00EE5A16"/>
    <w:rsid w:val="00EE638B"/>
    <w:rsid w:val="00EF4523"/>
    <w:rsid w:val="00EF703C"/>
    <w:rsid w:val="00F00907"/>
    <w:rsid w:val="00F01132"/>
    <w:rsid w:val="00F01A1A"/>
    <w:rsid w:val="00F04416"/>
    <w:rsid w:val="00F04F6A"/>
    <w:rsid w:val="00F06446"/>
    <w:rsid w:val="00F111C9"/>
    <w:rsid w:val="00F11D66"/>
    <w:rsid w:val="00F14423"/>
    <w:rsid w:val="00F23BE8"/>
    <w:rsid w:val="00F2724B"/>
    <w:rsid w:val="00F32706"/>
    <w:rsid w:val="00F37466"/>
    <w:rsid w:val="00F403DC"/>
    <w:rsid w:val="00F460FF"/>
    <w:rsid w:val="00F47E38"/>
    <w:rsid w:val="00F53D13"/>
    <w:rsid w:val="00F56AB6"/>
    <w:rsid w:val="00F57BAF"/>
    <w:rsid w:val="00F57FA4"/>
    <w:rsid w:val="00F6408F"/>
    <w:rsid w:val="00F700EA"/>
    <w:rsid w:val="00F72399"/>
    <w:rsid w:val="00F73CC6"/>
    <w:rsid w:val="00F741C8"/>
    <w:rsid w:val="00F75447"/>
    <w:rsid w:val="00F75539"/>
    <w:rsid w:val="00F76E01"/>
    <w:rsid w:val="00F7718B"/>
    <w:rsid w:val="00F85887"/>
    <w:rsid w:val="00F8771F"/>
    <w:rsid w:val="00F87EC7"/>
    <w:rsid w:val="00F90AFE"/>
    <w:rsid w:val="00F90FC6"/>
    <w:rsid w:val="00F92453"/>
    <w:rsid w:val="00FA15A2"/>
    <w:rsid w:val="00FA202F"/>
    <w:rsid w:val="00FA5B9C"/>
    <w:rsid w:val="00FA6F41"/>
    <w:rsid w:val="00FB0BB7"/>
    <w:rsid w:val="00FB0F3F"/>
    <w:rsid w:val="00FB2246"/>
    <w:rsid w:val="00FB3C34"/>
    <w:rsid w:val="00FB6C70"/>
    <w:rsid w:val="00FB6E56"/>
    <w:rsid w:val="00FB7856"/>
    <w:rsid w:val="00FC1334"/>
    <w:rsid w:val="00FC353E"/>
    <w:rsid w:val="00FD07B6"/>
    <w:rsid w:val="00FD1CAD"/>
    <w:rsid w:val="00FE6E16"/>
    <w:rsid w:val="00FF0464"/>
    <w:rsid w:val="00FF2FFB"/>
    <w:rsid w:val="00FF3338"/>
    <w:rsid w:val="00FF61AB"/>
    <w:rsid w:val="0508926D"/>
    <w:rsid w:val="061749B8"/>
    <w:rsid w:val="068ACBEB"/>
    <w:rsid w:val="0851CDED"/>
    <w:rsid w:val="0900C235"/>
    <w:rsid w:val="0C626EE0"/>
    <w:rsid w:val="0D90F36B"/>
    <w:rsid w:val="0E97D58A"/>
    <w:rsid w:val="1369064A"/>
    <w:rsid w:val="14835495"/>
    <w:rsid w:val="15CC2BFD"/>
    <w:rsid w:val="1838978C"/>
    <w:rsid w:val="1848621A"/>
    <w:rsid w:val="1885DEBE"/>
    <w:rsid w:val="1927CEB7"/>
    <w:rsid w:val="1AF6592B"/>
    <w:rsid w:val="1B591442"/>
    <w:rsid w:val="1C6F9A62"/>
    <w:rsid w:val="1C7E58DC"/>
    <w:rsid w:val="1CB0B8A3"/>
    <w:rsid w:val="1E0C2BD5"/>
    <w:rsid w:val="1F28F17E"/>
    <w:rsid w:val="28983F19"/>
    <w:rsid w:val="28A345F5"/>
    <w:rsid w:val="29454C70"/>
    <w:rsid w:val="29495F79"/>
    <w:rsid w:val="29BF806C"/>
    <w:rsid w:val="29F95911"/>
    <w:rsid w:val="2B0BDC1F"/>
    <w:rsid w:val="2CC23F71"/>
    <w:rsid w:val="2F103B56"/>
    <w:rsid w:val="30C0A460"/>
    <w:rsid w:val="32DFEB3D"/>
    <w:rsid w:val="33FD2BC0"/>
    <w:rsid w:val="3614BECD"/>
    <w:rsid w:val="38330164"/>
    <w:rsid w:val="38551F14"/>
    <w:rsid w:val="3A040119"/>
    <w:rsid w:val="3C2EFA9C"/>
    <w:rsid w:val="3C57063A"/>
    <w:rsid w:val="3DF85864"/>
    <w:rsid w:val="404799A0"/>
    <w:rsid w:val="431A2026"/>
    <w:rsid w:val="44493864"/>
    <w:rsid w:val="4504C325"/>
    <w:rsid w:val="46697D00"/>
    <w:rsid w:val="48FD85A2"/>
    <w:rsid w:val="49828A37"/>
    <w:rsid w:val="4CF7C773"/>
    <w:rsid w:val="4E61AF8F"/>
    <w:rsid w:val="4EDADBDB"/>
    <w:rsid w:val="52198936"/>
    <w:rsid w:val="5526AA50"/>
    <w:rsid w:val="5A54EB3D"/>
    <w:rsid w:val="5AE862A1"/>
    <w:rsid w:val="5CC02532"/>
    <w:rsid w:val="5D407F96"/>
    <w:rsid w:val="5E45FC5A"/>
    <w:rsid w:val="62005723"/>
    <w:rsid w:val="63623A36"/>
    <w:rsid w:val="67729928"/>
    <w:rsid w:val="69CF7E15"/>
    <w:rsid w:val="6A876832"/>
    <w:rsid w:val="6BFD9BA5"/>
    <w:rsid w:val="6E6E947A"/>
    <w:rsid w:val="6F1F4218"/>
    <w:rsid w:val="7236C6A8"/>
    <w:rsid w:val="7253A923"/>
    <w:rsid w:val="72D1E0D8"/>
    <w:rsid w:val="75727264"/>
    <w:rsid w:val="775CC373"/>
    <w:rsid w:val="7B6B1FAB"/>
    <w:rsid w:val="7D21F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208A3C"/>
  <w15:chartTrackingRefBased/>
  <w15:docId w15:val="{3DB0858D-5DF0-4C54-B33B-6E73AC1A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535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95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5D39"/>
  </w:style>
  <w:style w:type="paragraph" w:styleId="Piedepgina">
    <w:name w:val="footer"/>
    <w:basedOn w:val="Normal"/>
    <w:link w:val="PiedepginaCar"/>
    <w:uiPriority w:val="99"/>
    <w:unhideWhenUsed/>
    <w:rsid w:val="00D95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5D39"/>
  </w:style>
  <w:style w:type="paragraph" w:styleId="Textodeglobo">
    <w:name w:val="Balloon Text"/>
    <w:basedOn w:val="Normal"/>
    <w:link w:val="TextodegloboCar"/>
    <w:uiPriority w:val="99"/>
    <w:semiHidden/>
    <w:unhideWhenUsed/>
    <w:rsid w:val="003D45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45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3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canals\Desktop\FGC-SC-OT-ICIA-RD-plantilla-an&#224;lisi-de-les-dades-extretes-del-registre-del-tr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2d39fe-d1df-49d3-ab1b-3d33d9c11876" xsi:nil="true"/>
    <lcf76f155ced4ddcb4097134ff3c332f xmlns="c623079a-0e94-45a8-b016-973f755ae25e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5BED836664F64D90A4C11AB020A9DD" ma:contentTypeVersion="13" ma:contentTypeDescription="Crear nuevo documento." ma:contentTypeScope="" ma:versionID="bc64fe8a3ecb4592c38f768654c68b90">
  <xsd:schema xmlns:xsd="http://www.w3.org/2001/XMLSchema" xmlns:xs="http://www.w3.org/2001/XMLSchema" xmlns:p="http://schemas.microsoft.com/office/2006/metadata/properties" xmlns:ns2="c623079a-0e94-45a8-b016-973f755ae25e" xmlns:ns3="262d39fe-d1df-49d3-ab1b-3d33d9c11876" targetNamespace="http://schemas.microsoft.com/office/2006/metadata/properties" ma:root="true" ma:fieldsID="bd2a6b431113143555ce29947ee82ce2" ns2:_="" ns3:_="">
    <xsd:import namespace="c623079a-0e94-45a8-b016-973f755ae25e"/>
    <xsd:import namespace="262d39fe-d1df-49d3-ab1b-3d33d9c118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23079a-0e94-45a8-b016-973f755ae2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6f159e05-dd76-4a0e-8ee7-6d8456fbe7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d39fe-d1df-49d3-ab1b-3d33d9c1187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6c5f878-f506-4ed1-8a7f-bef18d5dd162}" ma:internalName="TaxCatchAll" ma:showField="CatchAllData" ma:web="262d39fe-d1df-49d3-ab1b-3d33d9c118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E6AD13-C974-4F5F-BBBC-DCCCB75E7C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F73661-2855-4107-BE3B-61DF2AD628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5C5425-DD07-4E85-ADFE-E8E4245C681D}">
  <ds:schemaRefs>
    <ds:schemaRef ds:uri="http://schemas.microsoft.com/office/2006/metadata/properties"/>
    <ds:schemaRef ds:uri="http://schemas.microsoft.com/office/infopath/2007/PartnerControls"/>
    <ds:schemaRef ds:uri="262d39fe-d1df-49d3-ab1b-3d33d9c11876"/>
    <ds:schemaRef ds:uri="c623079a-0e94-45a8-b016-973f755ae25e"/>
  </ds:schemaRefs>
</ds:datastoreItem>
</file>

<file path=customXml/itemProps4.xml><?xml version="1.0" encoding="utf-8"?>
<ds:datastoreItem xmlns:ds="http://schemas.openxmlformats.org/officeDocument/2006/customXml" ds:itemID="{2C4AA850-F869-4232-8034-689AE06903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23079a-0e94-45a8-b016-973f755ae25e"/>
    <ds:schemaRef ds:uri="262d39fe-d1df-49d3-ab1b-3d33d9c118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FGC-SC-OT-ICIA-RD-plantilla-anàlisi-de-les-dades-extretes-del-registre-del-tren</Template>
  <TotalTime>11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Canals i Pons. Luís</dc:creator>
  <cp:keywords/>
  <dc:description/>
  <cp:lastModifiedBy>Gregorio Belmonte Usón</cp:lastModifiedBy>
  <cp:revision>75</cp:revision>
  <cp:lastPrinted>2024-07-03T07:38:00Z</cp:lastPrinted>
  <dcterms:created xsi:type="dcterms:W3CDTF">2025-03-25T18:21:00Z</dcterms:created>
  <dcterms:modified xsi:type="dcterms:W3CDTF">2025-11-23T19:58:00Z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0x0101007C5BED836664F64D90A4C11AB020A9DD</vt:lpwstr>
  </property>
  <property fmtid="{D5CDD505-2E9C-101B-9397-08002B2CF9AE}" pid="3" name="MediaServiceImageTags">
    <vt:lpwstr/>
  </property>
</Properties>
</file>